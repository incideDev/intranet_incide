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3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2"/>
        <w:gridCol w:w="2539"/>
        <w:gridCol w:w="2247"/>
      </w:tblGrid>
      <w:tr w:rsidR="00BC26EF" w:rsidRPr="00FF4BEA" w14:paraId="59D136B8" w14:textId="77777777" w:rsidTr="00EA00D2">
        <w:trPr>
          <w:gridBefore w:val="1"/>
          <w:wBefore w:w="3552" w:type="dxa"/>
          <w:trHeight w:val="985"/>
          <w:jc w:val="right"/>
        </w:trPr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4115D129" w14:textId="6A3FC102" w:rsidR="00FF4BEA" w:rsidRPr="00EA00D2" w:rsidRDefault="00FF4BEA" w:rsidP="00FF4BEA">
            <w:pPr>
              <w:pStyle w:val="BodyTextIndent2"/>
              <w:spacing w:before="0" w:line="240" w:lineRule="auto"/>
              <w:ind w:left="0"/>
              <w:jc w:val="right"/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</w:pPr>
            <w:r w:rsidRPr="00EA00D2"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fldChar w:fldCharType="begin"/>
            </w:r>
            <w:r w:rsidRPr="00EA00D2"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instrText xml:space="preserve"> MERGEFIELD ragione_1 </w:instrText>
            </w:r>
            <w:r w:rsidRPr="00EA00D2"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fldChar w:fldCharType="separate"/>
            </w:r>
            <w:r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t>${</w:t>
            </w:r>
            <w:proofErr w:type="spellStart"/>
            <w:r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t>destinatario</w:t>
            </w:r>
            <w:proofErr w:type="spellEnd"/>
            <w:r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t>}</w:t>
            </w:r>
            <w:r w:rsidRPr="00EA00D2">
              <w:rPr>
                <w:rFonts w:ascii="TT Hoves DemiBold" w:hAnsi="TT Hoves DemiBold" w:cs="Tahoma"/>
                <w:b w:val="0"/>
                <w:bCs w:val="0"/>
                <w:szCs w:val="24"/>
                <w:lang w:val="en-GB"/>
              </w:rPr>
              <w:fldChar w:fldCharType="end"/>
            </w:r>
          </w:p>
          <w:p w14:paraId="00766A1B" w14:textId="35455D37" w:rsidR="00F93AFA" w:rsidRPr="00FF4BEA" w:rsidRDefault="00F93AFA" w:rsidP="00E1147D">
            <w:pPr>
              <w:pStyle w:val="BodyTextIndent2"/>
              <w:spacing w:line="240" w:lineRule="auto"/>
              <w:ind w:left="0"/>
              <w:jc w:val="right"/>
            </w:pPr>
          </w:p>
        </w:tc>
      </w:tr>
      <w:tr w:rsidR="00E709EF" w:rsidRPr="00E01E03" w14:paraId="22C75041" w14:textId="77777777" w:rsidTr="00FB65F4">
        <w:trPr>
          <w:gridBefore w:val="1"/>
          <w:wBefore w:w="3552" w:type="dxa"/>
          <w:trHeight w:val="711"/>
          <w:jc w:val="right"/>
        </w:trPr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4AC729" w14:textId="406AC463" w:rsidR="00E709EF" w:rsidRPr="00A842BB" w:rsidRDefault="00EA00D2" w:rsidP="00541FFB">
            <w:pPr>
              <w:pStyle w:val="BodyTextIndent2"/>
              <w:spacing w:line="240" w:lineRule="auto"/>
              <w:ind w:left="0"/>
              <w:jc w:val="right"/>
              <w:rPr>
                <w:rFonts w:ascii="TT Hoves" w:hAnsi="TT Hoves" w:cs="Tahoma"/>
                <w:b w:val="0"/>
                <w:bCs w:val="0"/>
                <w:szCs w:val="24"/>
                <w:lang w:val="en-GB"/>
              </w:rPr>
            </w:pPr>
            <w:bookmarkStart w:id="0" w:name="_Hlk507943768"/>
            <w:r w:rsidRPr="00541FFB">
              <w:rPr>
                <w:rFonts w:ascii="TT Hoves" w:hAnsi="TT Hoves" w:cs="Tahoma"/>
                <w:b w:val="0"/>
                <w:bCs w:val="0"/>
                <w:szCs w:val="24"/>
                <w:lang w:val="en-GB"/>
              </w:rPr>
              <w:t>Kind Att. to</w:t>
            </w:r>
            <w:r w:rsidRPr="00541FFB">
              <w:rPr>
                <w:rFonts w:ascii="TT Hoves" w:hAnsi="TT Hoves" w:cs="Tahoma"/>
                <w:b w:val="0"/>
                <w:szCs w:val="24"/>
                <w:lang w:val="en-GB"/>
              </w:rPr>
              <w:t xml:space="preserve">: </w:t>
            </w:r>
            <w:bookmarkEnd w:id="0"/>
            <w:r w:rsidR="00E1147D">
              <w:rPr>
                <w:rFonts w:ascii="TT Hoves" w:hAnsi="TT Hoves" w:cs="Tahoma"/>
                <w:b w:val="0"/>
                <w:szCs w:val="24"/>
                <w:lang w:val="en-GB"/>
              </w:rPr>
              <w:t>$</w:t>
            </w:r>
            <w:r w:rsidR="00B00A50">
              <w:rPr>
                <w:rFonts w:ascii="TT Hoves" w:hAnsi="TT Hoves" w:cs="Tahoma"/>
                <w:b w:val="0"/>
                <w:szCs w:val="24"/>
              </w:rPr>
              <w:t>{contatto}</w:t>
            </w:r>
          </w:p>
        </w:tc>
      </w:tr>
      <w:tr w:rsidR="00EA00D2" w:rsidRPr="00E01E03" w14:paraId="31502949" w14:textId="77777777" w:rsidTr="00EA00D2">
        <w:trPr>
          <w:gridAfter w:val="1"/>
          <w:wAfter w:w="2247" w:type="dxa"/>
          <w:trHeight w:val="537"/>
          <w:jc w:val="right"/>
        </w:trPr>
        <w:tc>
          <w:tcPr>
            <w:tcW w:w="60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A72557" w14:textId="3C21E6C8" w:rsidR="00EA00D2" w:rsidRPr="00066058" w:rsidRDefault="00E1147D" w:rsidP="0031411D">
            <w:pPr>
              <w:pStyle w:val="TITOLOINCIDE"/>
            </w:pPr>
            <w:r>
              <w:rPr>
                <w:bCs w:val="0"/>
                <w:lang w:val="it-IT"/>
              </w:rPr>
              <w:t>$</w:t>
            </w:r>
            <w:r w:rsidR="00E01E03" w:rsidRPr="00E01E03">
              <w:rPr>
                <w:bCs w:val="0"/>
                <w:lang w:val="it-IT"/>
              </w:rPr>
              <w:t>{</w:t>
            </w:r>
            <w:r w:rsidR="00E01E03">
              <w:rPr>
                <w:bCs w:val="0"/>
                <w:lang w:val="it-IT"/>
              </w:rPr>
              <w:t>descrizione</w:t>
            </w:r>
            <w:r w:rsidR="00E01E03" w:rsidRPr="00E01E03">
              <w:rPr>
                <w:bCs w:val="0"/>
                <w:lang w:val="it-IT"/>
              </w:rPr>
              <w:t>}</w:t>
            </w:r>
          </w:p>
        </w:tc>
      </w:tr>
    </w:tbl>
    <w:p w14:paraId="48004768" w14:textId="50143850" w:rsidR="00FB65F4" w:rsidRPr="00F3748A" w:rsidRDefault="0009427E" w:rsidP="00066058">
      <w:pPr>
        <w:ind w:left="142"/>
        <w:jc w:val="left"/>
        <w:rPr>
          <w:rFonts w:ascii="TT Hoves" w:hAnsi="TT Hoves" w:cs="Tahoma"/>
          <w:b/>
          <w:bCs/>
          <w:u w:val="single"/>
          <w:lang w:val="en-GB"/>
        </w:rPr>
      </w:pPr>
      <w:r w:rsidRPr="00F3748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C1927B4" wp14:editId="7E18D0DB">
                <wp:simplePos x="0" y="0"/>
                <wp:positionH relativeFrom="column">
                  <wp:posOffset>14444</wp:posOffset>
                </wp:positionH>
                <wp:positionV relativeFrom="paragraph">
                  <wp:posOffset>-2008505</wp:posOffset>
                </wp:positionV>
                <wp:extent cx="1828800" cy="1828800"/>
                <wp:effectExtent l="0" t="0" r="0" b="0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9D21A" w14:textId="417C50C1" w:rsidR="0009427E" w:rsidRPr="0009427E" w:rsidRDefault="00E1147D" w:rsidP="0009427E">
                            <w:pPr>
                              <w:pStyle w:val="BodyTextIndent2"/>
                              <w:spacing w:before="0" w:line="276" w:lineRule="auto"/>
                              <w:ind w:left="0"/>
                              <w:jc w:val="left"/>
                              <w:rPr>
                                <w:rFonts w:ascii="TT Hoves" w:hAnsi="TT Hoves" w:cs="Tahoma"/>
                                <w:b w:val="0"/>
                                <w:b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T Hoves" w:hAnsi="TT Hoves" w:cs="Tahoma"/>
                                <w:b w:val="0"/>
                                <w:bCs w:val="0"/>
                                <w:sz w:val="16"/>
                                <w:szCs w:val="16"/>
                                <w:lang w:val="en-GB"/>
                              </w:rPr>
                              <w:t>$</w:t>
                            </w:r>
                            <w:r w:rsidR="00E01E03">
                              <w:rPr>
                                <w:rFonts w:ascii="TT Hoves" w:hAnsi="TT Hoves" w:cs="Tahoma"/>
                                <w:b w:val="0"/>
                                <w:bCs w:val="0"/>
                                <w:sz w:val="16"/>
                                <w:szCs w:val="16"/>
                                <w:lang w:val="en-GB"/>
                              </w:rPr>
                              <w:t>{data}</w:t>
                            </w:r>
                          </w:p>
                          <w:p w14:paraId="021DE553" w14:textId="71963229" w:rsidR="0009427E" w:rsidRPr="0009427E" w:rsidRDefault="00E1147D" w:rsidP="0009427E">
                            <w:pPr>
                              <w:spacing w:before="0" w:line="276" w:lineRule="auto"/>
                              <w:jc w:val="left"/>
                              <w:rPr>
                                <w:rFonts w:ascii="TT Hoves" w:hAnsi="TT Hoves" w:cs="Tahoma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TT Hoves" w:hAnsi="TT Hoves" w:cs="Tahoma"/>
                                <w:sz w:val="16"/>
                                <w:szCs w:val="16"/>
                                <w:lang w:val="en-GB"/>
                              </w:rPr>
                              <w:t>$</w:t>
                            </w:r>
                            <w:r w:rsidR="00E01E03">
                              <w:rPr>
                                <w:rFonts w:ascii="TT Hoves" w:hAnsi="TT Hoves" w:cs="Tahoma"/>
                                <w:sz w:val="16"/>
                                <w:szCs w:val="16"/>
                                <w:lang w:val="en-GB"/>
                              </w:rPr>
                              <w:t>{</w:t>
                            </w:r>
                            <w:proofErr w:type="spellStart"/>
                            <w:r w:rsidR="00E01E03">
                              <w:rPr>
                                <w:rFonts w:ascii="TT Hoves" w:hAnsi="TT Hoves" w:cs="Tahoma"/>
                                <w:sz w:val="16"/>
                                <w:szCs w:val="16"/>
                                <w:lang w:val="en-GB"/>
                              </w:rPr>
                              <w:t>protocollo</w:t>
                            </w:r>
                            <w:proofErr w:type="spellEnd"/>
                            <w:r w:rsidR="00E01E03">
                              <w:rPr>
                                <w:rFonts w:ascii="TT Hoves" w:hAnsi="TT Hoves" w:cs="Tahoma"/>
                                <w:sz w:val="16"/>
                                <w:szCs w:val="16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927B4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.15pt;margin-top:-158.15pt;width:2in;height:2in;z-index:251665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AsB6wk3wAAAAoBAAAPAAAAZHJzL2Rvd25yZXYueG1sTI9BT8MwDIXvSPyHyJO4belaaRql&#10;6TRNYhfEgTHB1W2ytmrjRE3WFX495gS3Z7+n58/FbraDmMwYOkcK1qsEhKHa6Y4aBef35+UWRIhI&#10;GgdHRsGXCbAr7+8KzLW70ZuZTrERXEIhRwVtjD6XMtStsRhWzhti7+JGi5HHsZF6xBuX20GmSbKR&#10;FjviCy16c2hN3Z+uVsErfhzjNPf1sfcX/Wl9dci+X5R6WMz7JxDRzPEvDL/4jA4lM1XuSjqIQUGa&#10;cVDBMltvWHEgfUxYVLxKtxnIspD/Xyh/AAAA//8DAFBLAQItABQABgAIAAAAIQC2gziS/gAAAOEB&#10;AAATAAAAAAAAAAAAAAAAAAAAAABbQ29udGVudF9UeXBlc10ueG1sUEsBAi0AFAAGAAgAAAAhADj9&#10;If/WAAAAlAEAAAsAAAAAAAAAAAAAAAAALwEAAF9yZWxzLy5yZWxzUEsBAi0AFAAGAAgAAAAhAN48&#10;XTYRAgAAKwQAAA4AAAAAAAAAAAAAAAAALgIAAGRycy9lMm9Eb2MueG1sUEsBAi0AFAAGAAgAAAAh&#10;ACwHrCTfAAAACgEAAA8AAAAAAAAAAAAAAAAAawQAAGRycy9kb3ducmV2LnhtbFBLBQYAAAAABAAE&#10;APMAAAB3BQAAAAA=&#10;" filled="f" stroked="f" strokeweight=".5pt">
                <v:textbox style="mso-fit-shape-to-text:t">
                  <w:txbxContent>
                    <w:p w14:paraId="2299D21A" w14:textId="417C50C1" w:rsidR="0009427E" w:rsidRPr="0009427E" w:rsidRDefault="00E1147D" w:rsidP="0009427E">
                      <w:pPr>
                        <w:pStyle w:val="BodyTextIndent2"/>
                        <w:spacing w:before="0" w:line="276" w:lineRule="auto"/>
                        <w:ind w:left="0"/>
                        <w:jc w:val="left"/>
                        <w:rPr>
                          <w:rFonts w:ascii="TT Hoves" w:hAnsi="TT Hoves" w:cs="Tahoma"/>
                          <w:b w:val="0"/>
                          <w:bCs w:val="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T Hoves" w:hAnsi="TT Hoves" w:cs="Tahoma"/>
                          <w:b w:val="0"/>
                          <w:bCs w:val="0"/>
                          <w:sz w:val="16"/>
                          <w:szCs w:val="16"/>
                          <w:lang w:val="en-GB"/>
                        </w:rPr>
                        <w:t>$</w:t>
                      </w:r>
                      <w:r w:rsidR="00E01E03">
                        <w:rPr>
                          <w:rFonts w:ascii="TT Hoves" w:hAnsi="TT Hoves" w:cs="Tahoma"/>
                          <w:b w:val="0"/>
                          <w:bCs w:val="0"/>
                          <w:sz w:val="16"/>
                          <w:szCs w:val="16"/>
                          <w:lang w:val="en-GB"/>
                        </w:rPr>
                        <w:t>{data}</w:t>
                      </w:r>
                    </w:p>
                    <w:p w14:paraId="021DE553" w14:textId="71963229" w:rsidR="0009427E" w:rsidRPr="0009427E" w:rsidRDefault="00E1147D" w:rsidP="0009427E">
                      <w:pPr>
                        <w:spacing w:before="0" w:line="276" w:lineRule="auto"/>
                        <w:jc w:val="left"/>
                        <w:rPr>
                          <w:rFonts w:ascii="TT Hoves" w:hAnsi="TT Hoves" w:cs="Tahoma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TT Hoves" w:hAnsi="TT Hoves" w:cs="Tahoma"/>
                          <w:sz w:val="16"/>
                          <w:szCs w:val="16"/>
                          <w:lang w:val="en-GB"/>
                        </w:rPr>
                        <w:t>$</w:t>
                      </w:r>
                      <w:r w:rsidR="00E01E03">
                        <w:rPr>
                          <w:rFonts w:ascii="TT Hoves" w:hAnsi="TT Hoves" w:cs="Tahoma"/>
                          <w:sz w:val="16"/>
                          <w:szCs w:val="16"/>
                          <w:lang w:val="en-GB"/>
                        </w:rPr>
                        <w:t>{</w:t>
                      </w:r>
                      <w:proofErr w:type="spellStart"/>
                      <w:r w:rsidR="00E01E03">
                        <w:rPr>
                          <w:rFonts w:ascii="TT Hoves" w:hAnsi="TT Hoves" w:cs="Tahoma"/>
                          <w:sz w:val="16"/>
                          <w:szCs w:val="16"/>
                          <w:lang w:val="en-GB"/>
                        </w:rPr>
                        <w:t>protocollo</w:t>
                      </w:r>
                      <w:proofErr w:type="spellEnd"/>
                      <w:r w:rsidR="00E01E03">
                        <w:rPr>
                          <w:rFonts w:ascii="TT Hoves" w:hAnsi="TT Hoves" w:cs="Tahoma"/>
                          <w:sz w:val="16"/>
                          <w:szCs w:val="16"/>
                          <w:lang w:val="en-GB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121260D" w14:textId="34EECB76" w:rsidR="007172BA" w:rsidRPr="00F3748A" w:rsidRDefault="007172BA" w:rsidP="00F3748A">
      <w:pPr>
        <w:pStyle w:val="TITOLETTOINCIDE"/>
      </w:pPr>
      <w:r w:rsidRPr="00F3748A">
        <w:t>PREMISES</w:t>
      </w:r>
    </w:p>
    <w:p w14:paraId="2FBDA2A8" w14:textId="193C961A" w:rsidR="007172BA" w:rsidRPr="00A842BB" w:rsidRDefault="007172BA" w:rsidP="0031411D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</w:t>
      </w:r>
      <w:r w:rsidR="00DC13F7" w:rsidRPr="00066058">
        <w:t xml:space="preserve">in the conjunction of </w:t>
      </w:r>
      <w:proofErr w:type="spellStart"/>
      <w:r w:rsidR="00DC13F7" w:rsidRPr="00066058">
        <w:t>Engel’sa</w:t>
      </w:r>
      <w:proofErr w:type="spellEnd"/>
      <w:r w:rsidR="00DC13F7" w:rsidRPr="00066058">
        <w:t xml:space="preserve"> street to </w:t>
      </w:r>
      <w:proofErr w:type="spellStart"/>
      <w:r w:rsidR="00A31A6E" w:rsidRPr="00066058">
        <w:t>Ulitsa</w:t>
      </w:r>
      <w:proofErr w:type="spellEnd"/>
      <w:r w:rsidR="00A31A6E" w:rsidRPr="00066058">
        <w:t xml:space="preserve"> </w:t>
      </w:r>
      <w:proofErr w:type="spellStart"/>
      <w:r w:rsidR="00A31A6E" w:rsidRPr="00066058">
        <w:t>Krasnoznamennaya</w:t>
      </w:r>
      <w:proofErr w:type="spellEnd"/>
      <w:r w:rsidRPr="00066058">
        <w:t>;</w:t>
      </w:r>
    </w:p>
    <w:p w14:paraId="1915CA05" w14:textId="474A7D26" w:rsidR="007172BA" w:rsidRPr="00A842BB" w:rsidRDefault="007172BA" w:rsidP="0031411D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="00A31A6E" w:rsidRPr="00A842BB">
        <w:t>, 91</w:t>
      </w:r>
      <w:r w:rsidRPr="00A842BB">
        <w:t xml:space="preserve">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</w:t>
      </w:r>
      <w:r w:rsidR="00A31A6E" w:rsidRPr="00A842BB">
        <w:t>;</w:t>
      </w:r>
    </w:p>
    <w:p w14:paraId="73F3E420" w14:textId="77777777" w:rsidR="007172BA" w:rsidRPr="00A842BB" w:rsidRDefault="007172BA" w:rsidP="0031411D">
      <w:pPr>
        <w:pStyle w:val="DIDASCALIAINCIDE"/>
      </w:pPr>
    </w:p>
    <w:p w14:paraId="6E83964F" w14:textId="77777777" w:rsidR="007172BA" w:rsidRPr="00F3748A" w:rsidRDefault="007172BA" w:rsidP="00F3748A">
      <w:pPr>
        <w:pStyle w:val="TITOLETTOINCIDE"/>
      </w:pPr>
      <w:r w:rsidRPr="00F3748A">
        <w:t>AGREEMENTS</w:t>
      </w:r>
    </w:p>
    <w:p w14:paraId="6974755B" w14:textId="24604B8A" w:rsidR="00F3748A" w:rsidRPr="00A842BB" w:rsidRDefault="007172BA" w:rsidP="00F3748A">
      <w:pPr>
        <w:pStyle w:val="DIDASCALIAINCIDE"/>
      </w:pPr>
      <w:r w:rsidRPr="00A842BB">
        <w:t>On the basis of the above, the two companies agree to the following:</w:t>
      </w:r>
    </w:p>
    <w:p w14:paraId="766A0649" w14:textId="3B3A8EDD" w:rsidR="007172BA" w:rsidRDefault="007172BA" w:rsidP="0031411D">
      <w:pPr>
        <w:pStyle w:val="DIDASCALIAINCIDE"/>
      </w:pPr>
      <w:r w:rsidRPr="00F3748A">
        <w:rPr>
          <w:b/>
          <w:bCs/>
        </w:rPr>
        <w:t>INCIDE Engineering, makes itself available has</w:t>
      </w:r>
      <w:r w:rsidRPr="00A842BB">
        <w:t>:</w:t>
      </w:r>
    </w:p>
    <w:p w14:paraId="5594675A" w14:textId="77777777" w:rsidR="00F3748A" w:rsidRPr="00A842BB" w:rsidRDefault="00F3748A" w:rsidP="00F3748A">
      <w:pPr>
        <w:pStyle w:val="DIDASCALIAINCIDE"/>
        <w:numPr>
          <w:ilvl w:val="0"/>
          <w:numId w:val="12"/>
        </w:numPr>
      </w:pPr>
      <w:r w:rsidRPr="00A842BB">
        <w:t xml:space="preserve">Develop No. 3 architectural conceptual proposals for selection by the </w:t>
      </w:r>
      <w:r w:rsidRPr="00D63A38">
        <w:rPr>
          <w:u w:val="single"/>
        </w:rPr>
        <w:t>administration</w:t>
      </w:r>
      <w:r w:rsidRPr="00A842BB">
        <w:t>;</w:t>
      </w:r>
    </w:p>
    <w:p w14:paraId="5CDA195D" w14:textId="77777777" w:rsidR="00F3748A" w:rsidRPr="00A842BB" w:rsidRDefault="00F3748A" w:rsidP="00F3748A">
      <w:pPr>
        <w:pStyle w:val="DIDASCALIAINCIDE"/>
        <w:numPr>
          <w:ilvl w:val="0"/>
          <w:numId w:val="12"/>
        </w:numPr>
      </w:pPr>
      <w:r w:rsidRPr="00A842BB">
        <w:t>Develop the technical-economic evaluation related to the technical feasibility of such solutions;</w:t>
      </w:r>
    </w:p>
    <w:p w14:paraId="50877FAA" w14:textId="512F9812" w:rsidR="00F3748A" w:rsidRPr="00A842BB" w:rsidRDefault="00F3748A" w:rsidP="00F3748A">
      <w:pPr>
        <w:pStyle w:val="DIDASCALIAINCIDE"/>
        <w:numPr>
          <w:ilvl w:val="0"/>
          <w:numId w:val="12"/>
        </w:numPr>
      </w:pPr>
      <w:r w:rsidRPr="00A842BB">
        <w:t>to supply the 3D models, for the realization of a scale model</w:t>
      </w:r>
      <w:r>
        <w:t>.</w:t>
      </w:r>
    </w:p>
    <w:p w14:paraId="35903B7C" w14:textId="77777777" w:rsidR="007172BA" w:rsidRPr="00A842BB" w:rsidRDefault="007172BA" w:rsidP="0031411D">
      <w:pPr>
        <w:pStyle w:val="DIDASCALIAINCIDE"/>
      </w:pPr>
    </w:p>
    <w:p w14:paraId="7946CFDF" w14:textId="10515500" w:rsidR="007172BA" w:rsidRDefault="007172BA" w:rsidP="0031411D">
      <w:pPr>
        <w:pStyle w:val="DIDASCALIAINCIDE"/>
      </w:pPr>
      <w:r w:rsidRPr="0031411D">
        <w:rPr>
          <w:b/>
          <w:bCs/>
        </w:rPr>
        <w:t xml:space="preserve">LLLC JVK </w:t>
      </w:r>
      <w:proofErr w:type="spellStart"/>
      <w:r w:rsidRPr="0031411D">
        <w:rPr>
          <w:b/>
          <w:bCs/>
        </w:rPr>
        <w:t>Cimolai</w:t>
      </w:r>
      <w:proofErr w:type="spellEnd"/>
      <w:r w:rsidRPr="0031411D">
        <w:rPr>
          <w:b/>
          <w:bCs/>
        </w:rPr>
        <w:t>, commits to</w:t>
      </w:r>
      <w:r w:rsidRPr="00A842BB">
        <w:t>:</w:t>
      </w:r>
    </w:p>
    <w:p w14:paraId="011C68E5" w14:textId="77777777" w:rsidR="00F3748A" w:rsidRPr="00A842BB" w:rsidRDefault="00F3748A" w:rsidP="00F3748A">
      <w:pPr>
        <w:pStyle w:val="DIDASCALIAINCIDE"/>
        <w:numPr>
          <w:ilvl w:val="0"/>
          <w:numId w:val="13"/>
        </w:numPr>
      </w:pPr>
      <w:r w:rsidRPr="00A842BB">
        <w:t>use the material produced by INCIDE only for the above purpose;</w:t>
      </w:r>
    </w:p>
    <w:p w14:paraId="1B36A4E3" w14:textId="04A04AE1" w:rsidR="00F3748A" w:rsidRDefault="00F3748A" w:rsidP="00F3748A">
      <w:pPr>
        <w:pStyle w:val="DIDASCALIAINCIDE"/>
        <w:numPr>
          <w:ilvl w:val="0"/>
          <w:numId w:val="13"/>
        </w:numPr>
      </w:pPr>
      <w:r w:rsidRPr="00A842BB">
        <w:t>the documentation produced will remain the intellectual property of INCIDE;</w:t>
      </w:r>
    </w:p>
    <w:p w14:paraId="15582CD0" w14:textId="77777777" w:rsidR="00F3748A" w:rsidRPr="00F3748A" w:rsidRDefault="00F3748A" w:rsidP="00F3748A">
      <w:pPr>
        <w:pStyle w:val="DIDASCALIAINCIDE"/>
        <w:numPr>
          <w:ilvl w:val="0"/>
          <w:numId w:val="13"/>
        </w:numPr>
      </w:pPr>
      <w:r w:rsidRPr="00A842BB">
        <w:t xml:space="preserve">undertakes to assign to INCIDE, the design of the new bridge, in case any proposal of INCIDE will </w:t>
      </w:r>
      <w:r w:rsidRPr="00F3748A">
        <w:t xml:space="preserve">be accepted and JJVK </w:t>
      </w:r>
      <w:proofErr w:type="spellStart"/>
      <w:r w:rsidRPr="00F3748A">
        <w:t>Cimolai</w:t>
      </w:r>
      <w:proofErr w:type="spellEnd"/>
      <w:r w:rsidRPr="00F3748A">
        <w:t xml:space="preserve"> assigned for the construction, on the basis of commercial agreements to be defined in good faith;</w:t>
      </w:r>
    </w:p>
    <w:p w14:paraId="14655BAE" w14:textId="22F28A52" w:rsidR="00F3748A" w:rsidRPr="00A842BB" w:rsidRDefault="00F3748A" w:rsidP="00F3748A">
      <w:pPr>
        <w:pStyle w:val="DIDASCALIAINCIDE"/>
        <w:numPr>
          <w:ilvl w:val="0"/>
          <w:numId w:val="13"/>
        </w:numPr>
      </w:pPr>
      <w:r w:rsidRPr="00F3748A">
        <w:t>in case of non-assignment to LLC JVK-</w:t>
      </w:r>
      <w:proofErr w:type="spellStart"/>
      <w:r w:rsidRPr="00F3748A">
        <w:t>Cimolai</w:t>
      </w:r>
      <w:proofErr w:type="spellEnd"/>
      <w:r w:rsidRPr="00F3748A">
        <w:t>, the project cannot be used by another contractor, neither by the municipality, without prior agreement with INCIDE Engineering;</w:t>
      </w:r>
    </w:p>
    <w:p w14:paraId="331EE1E9" w14:textId="2B5625BD" w:rsidR="007172BA" w:rsidRPr="00F3748A" w:rsidRDefault="007172BA" w:rsidP="00F3748A">
      <w:pPr>
        <w:pStyle w:val="DIDASCALIAINCIDE"/>
        <w:ind w:left="0"/>
      </w:pPr>
    </w:p>
    <w:p w14:paraId="42CD84DB" w14:textId="276CA3EA" w:rsidR="007172BA" w:rsidRPr="00F3748A" w:rsidRDefault="00A91F26" w:rsidP="00F3748A">
      <w:pPr>
        <w:pStyle w:val="DIDASCALIAINCIDE"/>
      </w:pPr>
      <w:r w:rsidRPr="00F3748A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1D5487" wp14:editId="68D751DE">
                <wp:simplePos x="0" y="0"/>
                <wp:positionH relativeFrom="column">
                  <wp:posOffset>874395</wp:posOffset>
                </wp:positionH>
                <wp:positionV relativeFrom="paragraph">
                  <wp:posOffset>10332720</wp:posOffset>
                </wp:positionV>
                <wp:extent cx="1203960" cy="434975"/>
                <wp:effectExtent l="0" t="0" r="0" b="0"/>
                <wp:wrapNone/>
                <wp:docPr id="24" name="Casella di tes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DC3F82" w14:textId="77777777" w:rsidR="008C4A74" w:rsidRPr="006A1651" w:rsidRDefault="008C4A74" w:rsidP="008C4A74">
                            <w:pPr>
                              <w:spacing w:line="200" w:lineRule="atLeast"/>
                              <w:rPr>
                                <w:color w:val="F2F2F2"/>
                                <w:sz w:val="16"/>
                                <w:szCs w:val="16"/>
                              </w:rPr>
                            </w:pPr>
                            <w:r w:rsidRPr="006A1651">
                              <w:rPr>
                                <w:color w:val="F2F2F2"/>
                                <w:sz w:val="16"/>
                                <w:szCs w:val="16"/>
                              </w:rPr>
                              <w:t>ModQG02_</w:t>
                            </w:r>
                            <w:r>
                              <w:rPr>
                                <w:color w:val="F2F2F2"/>
                                <w:sz w:val="16"/>
                                <w:szCs w:val="16"/>
                              </w:rPr>
                              <w:t>4</w:t>
                            </w:r>
                            <w:r w:rsidRPr="006A1651">
                              <w:rPr>
                                <w:color w:val="F2F2F2"/>
                                <w:sz w:val="16"/>
                                <w:szCs w:val="16"/>
                              </w:rPr>
                              <w:t xml:space="preserve"> –201</w:t>
                            </w:r>
                            <w:r>
                              <w:rPr>
                                <w:color w:val="F2F2F2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D5487" id="Casella di testo 24" o:spid="_x0000_s1027" type="#_x0000_t202" style="position:absolute;left:0;text-align:left;margin-left:68.85pt;margin-top:813.6pt;width:94.8pt;height:3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h64gEAAKgDAAAOAAAAZHJzL2Uyb0RvYy54bWysU8tu2zAQvBfoPxC815IdJ6kFy0GaIEWB&#10;9AGk/QCKIiWiEpdd0pbcr++SUhy3vRW9ECSXmp2ZHW1vxr5jB4XegC35cpFzpqyE2tim5N++Prx5&#10;y5kPwtaiA6tKflSe3+xev9oOrlAraKGrFTICsb4YXMnbEFyRZV62qhd+AU5ZKmrAXgQ6YpPVKAZC&#10;77tsledX2QBYOwSpvKfb+6nIdwlfayXDZ629CqwrOXELacW0VnHNdltRNChca+RMQ/wDi14YS01P&#10;UPciCLZH8xdUbySCBx0WEvoMtDZSJQ2kZpn/oeapFU4lLWSOdyeb/P+DlZ8OT+4LsjC+g5EGmER4&#10;9wjyu2cW7lphG3WLCEOrRE2Nl9GybHC+mD+NVvvCR5Bq+Ag1DVnsAySgUWMfXSGdjNBpAMeT6WoM&#10;TMaWq/xic0UlSbX1xXpzfZlaiOL5a4c+vFfQs7gpOdJQE7o4PPoQ2Yji+UlsZuHBdF0abGd/u6CH&#10;8Saxj4Qn6mGsRmbqWVoUU0F9JDkIU1wo3rRpAX9yNlBUSu5/7AUqzroPlizZLNfrmK10WF9er+iA&#10;55XqvCKsJKiSB86m7V2Y8rh3aJqWOk1DsHBLNmqTFL6wmulTHJLwOboxb+fn9OrlB9v9AgAA//8D&#10;AFBLAwQUAAYACAAAACEACAlAreAAAAANAQAADwAAAGRycy9kb3ducmV2LnhtbEyPzU7DMBCE70i8&#10;g7VI3KhNQmsa4lQIxBVE+ZG4ufE2iYjXUew24e3ZnuC2szua/abczL4XRxxjF8jA9UKBQKqD66gx&#10;8P72dHULIiZLzvaB0MAPRthU52elLVyY6BWP29QIDqFYWANtSkMhZaxb9DYuwoDEt30YvU0sx0a6&#10;0U4c7nuZKbWS3nbEH1o74EOL9ff24A18PO+/Pm/US/Pol8MUZiXJr6Uxlxfz/R2IhHP6M8MJn9Gh&#10;YqZdOJCLomeda81WHlaZzkCwJc90DmJ3Wq2XGmRVyv8tql8AAAD//wMAUEsBAi0AFAAGAAgAAAAh&#10;ALaDOJL+AAAA4QEAABMAAAAAAAAAAAAAAAAAAAAAAFtDb250ZW50X1R5cGVzXS54bWxQSwECLQAU&#10;AAYACAAAACEAOP0h/9YAAACUAQAACwAAAAAAAAAAAAAAAAAvAQAAX3JlbHMvLnJlbHNQSwECLQAU&#10;AAYACAAAACEA46koeuIBAACoAwAADgAAAAAAAAAAAAAAAAAuAgAAZHJzL2Uyb0RvYy54bWxQSwEC&#10;LQAUAAYACAAAACEACAlAreAAAAANAQAADwAAAAAAAAAAAAAAAAA8BAAAZHJzL2Rvd25yZXYueG1s&#10;UEsFBgAAAAAEAAQA8wAAAEkFAAAAAA==&#10;" filled="f" stroked="f">
                <v:textbox>
                  <w:txbxContent>
                    <w:p w14:paraId="64DC3F82" w14:textId="77777777" w:rsidR="008C4A74" w:rsidRPr="006A1651" w:rsidRDefault="008C4A74" w:rsidP="008C4A74">
                      <w:pPr>
                        <w:spacing w:line="200" w:lineRule="atLeast"/>
                        <w:rPr>
                          <w:color w:val="F2F2F2"/>
                          <w:sz w:val="16"/>
                          <w:szCs w:val="16"/>
                        </w:rPr>
                      </w:pPr>
                      <w:r w:rsidRPr="006A1651">
                        <w:rPr>
                          <w:color w:val="F2F2F2"/>
                          <w:sz w:val="16"/>
                          <w:szCs w:val="16"/>
                        </w:rPr>
                        <w:t>ModQG02_</w:t>
                      </w:r>
                      <w:r>
                        <w:rPr>
                          <w:color w:val="F2F2F2"/>
                          <w:sz w:val="16"/>
                          <w:szCs w:val="16"/>
                        </w:rPr>
                        <w:t>4</w:t>
                      </w:r>
                      <w:r w:rsidRPr="006A1651">
                        <w:rPr>
                          <w:color w:val="F2F2F2"/>
                          <w:sz w:val="16"/>
                          <w:szCs w:val="16"/>
                        </w:rPr>
                        <w:t xml:space="preserve"> –201</w:t>
                      </w:r>
                      <w:r>
                        <w:rPr>
                          <w:color w:val="F2F2F2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3748A">
        <w:rPr>
          <w:noProof/>
        </w:rPr>
        <w:drawing>
          <wp:anchor distT="0" distB="0" distL="114300" distR="114300" simplePos="0" relativeHeight="251663872" behindDoc="0" locked="0" layoutInCell="1" allowOverlap="1" wp14:anchorId="3EAAC5A1" wp14:editId="78C7A529">
            <wp:simplePos x="0" y="0"/>
            <wp:positionH relativeFrom="column">
              <wp:posOffset>868045</wp:posOffset>
            </wp:positionH>
            <wp:positionV relativeFrom="paragraph">
              <wp:posOffset>9704070</wp:posOffset>
            </wp:positionV>
            <wp:extent cx="1050925" cy="708660"/>
            <wp:effectExtent l="0" t="0" r="0" b="0"/>
            <wp:wrapNone/>
            <wp:docPr id="23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48A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6F2609" wp14:editId="38039DA1">
                <wp:simplePos x="0" y="0"/>
                <wp:positionH relativeFrom="column">
                  <wp:posOffset>874395</wp:posOffset>
                </wp:positionH>
                <wp:positionV relativeFrom="paragraph">
                  <wp:posOffset>10332720</wp:posOffset>
                </wp:positionV>
                <wp:extent cx="1203960" cy="434975"/>
                <wp:effectExtent l="0" t="0" r="0" b="0"/>
                <wp:wrapNone/>
                <wp:docPr id="22" name="Casella di tes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99742" w14:textId="77777777" w:rsidR="008C4A74" w:rsidRPr="006A1651" w:rsidRDefault="008C4A74" w:rsidP="008C4A74">
                            <w:pPr>
                              <w:spacing w:line="200" w:lineRule="atLeast"/>
                              <w:rPr>
                                <w:color w:val="F2F2F2"/>
                                <w:sz w:val="16"/>
                                <w:szCs w:val="16"/>
                              </w:rPr>
                            </w:pPr>
                            <w:r w:rsidRPr="006A1651">
                              <w:rPr>
                                <w:color w:val="F2F2F2"/>
                                <w:sz w:val="16"/>
                                <w:szCs w:val="16"/>
                              </w:rPr>
                              <w:t>ModQG02_</w:t>
                            </w:r>
                            <w:r>
                              <w:rPr>
                                <w:color w:val="F2F2F2"/>
                                <w:sz w:val="16"/>
                                <w:szCs w:val="16"/>
                              </w:rPr>
                              <w:t>4</w:t>
                            </w:r>
                            <w:r w:rsidRPr="006A1651">
                              <w:rPr>
                                <w:color w:val="F2F2F2"/>
                                <w:sz w:val="16"/>
                                <w:szCs w:val="16"/>
                              </w:rPr>
                              <w:t xml:space="preserve"> –201</w:t>
                            </w:r>
                            <w:r>
                              <w:rPr>
                                <w:color w:val="F2F2F2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F2609" id="Casella di testo 22" o:spid="_x0000_s1028" type="#_x0000_t202" style="position:absolute;left:0;text-align:left;margin-left:68.85pt;margin-top:813.6pt;width:94.8pt;height:3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EaU5AEAAKgDAAAOAAAAZHJzL2Uyb0RvYy54bWysU8tu2zAQvBfoPxC815IVJ6kFy0GaIEWB&#10;9AGk/QCKIiWiEpdd0pbcr++Schy3vRW9ECSXmp2ZHW1upqFne4XegK34cpFzpqyExti24t++Prx5&#10;y5kPwjaiB6sqflCe32xfv9qMrlQFdNA3ChmBWF+OruJdCK7MMi87NQi/AKcsFTXgIAIdsc0aFCOh&#10;D31W5PlVNgI2DkEq7+n2fi7ybcLXWsnwWWuvAusrTtxCWjGtdVyz7UaULQrXGXmkIf6BxSCMpaYn&#10;qHsRBNuh+QtqMBLBgw4LCUMGWhupkgZSs8z/UPPUCaeSFjLHu5NN/v/Byk/7J/cFWZjewUQDTCK8&#10;ewT53TMLd52wrbpFhLFToqHGy2hZNjpfHj+NVvvSR5B6/AgNDVnsAiSgSeMQXSGdjNBpAIeT6WoK&#10;TMaWRX6xvqKSpNrqYrW+vkwtRPn8tUMf3isYWNxUHGmoCV3sH32IbET5/CQ2s/Bg+j4Ntre/XdDD&#10;eJPYR8Iz9TDVEzNNxYvYN4qpoTmQHIQ5LhRv2nSAPzkbKSoV9z92AhVn/QdLlqyXq1XMVjqsLq8L&#10;OuB5pT6vCCsJquKBs3l7F+Y87hyatqNO8xAs3JKN2iSFL6yO9CkOSfgxujFv5+f06uUH2/4C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BCfEaU5AEAAKgDAAAOAAAAAAAAAAAAAAAAAC4CAABkcnMvZTJvRG9jLnhtbFBL&#10;AQItABQABgAIAAAAIQAICUCt4AAAAA0BAAAPAAAAAAAAAAAAAAAAAD4EAABkcnMvZG93bnJldi54&#10;bWxQSwUGAAAAAAQABADzAAAASwUAAAAA&#10;" filled="f" stroked="f">
                <v:textbox>
                  <w:txbxContent>
                    <w:p w14:paraId="2FF99742" w14:textId="77777777" w:rsidR="008C4A74" w:rsidRPr="006A1651" w:rsidRDefault="008C4A74" w:rsidP="008C4A74">
                      <w:pPr>
                        <w:spacing w:line="200" w:lineRule="atLeast"/>
                        <w:rPr>
                          <w:color w:val="F2F2F2"/>
                          <w:sz w:val="16"/>
                          <w:szCs w:val="16"/>
                        </w:rPr>
                      </w:pPr>
                      <w:r w:rsidRPr="006A1651">
                        <w:rPr>
                          <w:color w:val="F2F2F2"/>
                          <w:sz w:val="16"/>
                          <w:szCs w:val="16"/>
                        </w:rPr>
                        <w:t>ModQG02_</w:t>
                      </w:r>
                      <w:r>
                        <w:rPr>
                          <w:color w:val="F2F2F2"/>
                          <w:sz w:val="16"/>
                          <w:szCs w:val="16"/>
                        </w:rPr>
                        <w:t>4</w:t>
                      </w:r>
                      <w:r w:rsidRPr="006A1651">
                        <w:rPr>
                          <w:color w:val="F2F2F2"/>
                          <w:sz w:val="16"/>
                          <w:szCs w:val="16"/>
                        </w:rPr>
                        <w:t xml:space="preserve"> –201</w:t>
                      </w:r>
                      <w:r>
                        <w:rPr>
                          <w:color w:val="F2F2F2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F3748A">
        <w:rPr>
          <w:noProof/>
        </w:rPr>
        <w:drawing>
          <wp:anchor distT="0" distB="0" distL="114300" distR="114300" simplePos="0" relativeHeight="251660800" behindDoc="0" locked="0" layoutInCell="1" allowOverlap="1" wp14:anchorId="1F94B86D" wp14:editId="6928A2C6">
            <wp:simplePos x="0" y="0"/>
            <wp:positionH relativeFrom="column">
              <wp:posOffset>868045</wp:posOffset>
            </wp:positionH>
            <wp:positionV relativeFrom="paragraph">
              <wp:posOffset>9704070</wp:posOffset>
            </wp:positionV>
            <wp:extent cx="1050925" cy="708660"/>
            <wp:effectExtent l="0" t="0" r="0" b="0"/>
            <wp:wrapNone/>
            <wp:docPr id="2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70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ACFAE" w14:textId="77777777" w:rsidR="006C3C2F" w:rsidRPr="00F3748A" w:rsidRDefault="006C3C2F" w:rsidP="00F3748A">
      <w:pPr>
        <w:pStyle w:val="DIDASCALIAINCIDE"/>
      </w:pPr>
      <w:r w:rsidRPr="00F3748A">
        <w:t>Best regards,</w:t>
      </w:r>
    </w:p>
    <w:p w14:paraId="6F6E4583" w14:textId="3B111949" w:rsidR="006C3C2F" w:rsidRPr="00F3748A" w:rsidRDefault="006C3C2F" w:rsidP="00F3748A">
      <w:pPr>
        <w:pStyle w:val="DIDASCALIAINCIDE"/>
      </w:pPr>
      <w:r w:rsidRPr="00F3748A">
        <w:t xml:space="preserve">INCIDE Engineering </w:t>
      </w:r>
      <w:proofErr w:type="spellStart"/>
      <w:r w:rsidRPr="00F3748A">
        <w:t>srl</w:t>
      </w:r>
      <w:proofErr w:type="spellEnd"/>
    </w:p>
    <w:p w14:paraId="1A03CB21" w14:textId="606362A9" w:rsidR="00066058" w:rsidRPr="00F3748A" w:rsidRDefault="00066058" w:rsidP="00F3748A">
      <w:pPr>
        <w:pStyle w:val="DIDASCALIAINCIDE"/>
      </w:pPr>
    </w:p>
    <w:p w14:paraId="422629A1" w14:textId="5FCCCB0E" w:rsidR="00066058" w:rsidRPr="00F3748A" w:rsidRDefault="00066058" w:rsidP="00F3748A">
      <w:pPr>
        <w:pStyle w:val="DIDASCALIAINCIDE"/>
      </w:pPr>
      <w:r w:rsidRPr="00F3748A">
        <w:rPr>
          <w:noProof/>
        </w:rPr>
        <w:drawing>
          <wp:anchor distT="0" distB="0" distL="114300" distR="114300" simplePos="0" relativeHeight="251657728" behindDoc="1" locked="0" layoutInCell="1" allowOverlap="1" wp14:anchorId="0717CBF6" wp14:editId="73DBCAFF">
            <wp:simplePos x="0" y="0"/>
            <wp:positionH relativeFrom="column">
              <wp:posOffset>-185420</wp:posOffset>
            </wp:positionH>
            <wp:positionV relativeFrom="paragraph">
              <wp:posOffset>140071</wp:posOffset>
            </wp:positionV>
            <wp:extent cx="2321560" cy="572770"/>
            <wp:effectExtent l="19050" t="76200" r="21590" b="74930"/>
            <wp:wrapNone/>
            <wp:docPr id="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824">
                      <a:off x="0" y="0"/>
                      <a:ext cx="232156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DA3CE" w14:textId="02D678E9" w:rsidR="006C3C2F" w:rsidRPr="00F3748A" w:rsidRDefault="006C3C2F" w:rsidP="00F3748A">
      <w:pPr>
        <w:pStyle w:val="DIDASCALIAINCIDE"/>
      </w:pPr>
    </w:p>
    <w:p w14:paraId="2D32015C" w14:textId="77777777" w:rsidR="006C3C2F" w:rsidRPr="00F3748A" w:rsidRDefault="006C3C2F" w:rsidP="00F3748A">
      <w:pPr>
        <w:pStyle w:val="DIDASCALIAINCIDE"/>
      </w:pPr>
      <w:r w:rsidRPr="00F3748A">
        <w:tab/>
      </w:r>
    </w:p>
    <w:p w14:paraId="45F6B013" w14:textId="4F704475" w:rsidR="006F6545" w:rsidRPr="00F3748A" w:rsidRDefault="006C3C2F" w:rsidP="00F3748A">
      <w:pPr>
        <w:pStyle w:val="DIDASCALIAINCIDE"/>
      </w:pPr>
      <w:r w:rsidRPr="00F3748A">
        <w:t xml:space="preserve">Ing. Gianluca </w:t>
      </w:r>
      <w:proofErr w:type="spellStart"/>
      <w:r w:rsidRPr="00F3748A">
        <w:t>Vallerini</w:t>
      </w:r>
      <w:proofErr w:type="spellEnd"/>
    </w:p>
    <w:p w14:paraId="24F44D29" w14:textId="5BB57D74" w:rsidR="006F6545" w:rsidRDefault="006F6545" w:rsidP="00F3748A">
      <w:pPr>
        <w:pStyle w:val="DIDASCALIAINCIDE"/>
      </w:pPr>
    </w:p>
    <w:p w14:paraId="5C9AB829" w14:textId="3697E1C0" w:rsidR="009D1248" w:rsidRDefault="009D1248" w:rsidP="00F3748A">
      <w:pPr>
        <w:pStyle w:val="DIDASCALIAINCIDE"/>
      </w:pPr>
    </w:p>
    <w:p w14:paraId="6D805EB8" w14:textId="77777777" w:rsidR="00821862" w:rsidRDefault="00821862" w:rsidP="00821862">
      <w:pPr>
        <w:pStyle w:val="TITOLETTOINCIDE"/>
      </w:pPr>
      <w:r>
        <w:t>TITOLETTO INCIDE</w:t>
      </w:r>
    </w:p>
    <w:p w14:paraId="38AD5B14" w14:textId="77777777" w:rsidR="009D1248" w:rsidRPr="00A842BB" w:rsidRDefault="009D1248" w:rsidP="009D1248">
      <w:pPr>
        <w:pStyle w:val="DIDASCALIAINCIDE"/>
      </w:pPr>
      <w:r w:rsidRPr="00A842BB">
        <w:lastRenderedPageBreak/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6D8BED6C" w14:textId="2BC4238A" w:rsidR="009D1248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 xml:space="preserve">, is a company with experience in the field of metal </w:t>
      </w:r>
      <w:r w:rsidRPr="006E3DCC">
        <w:rPr>
          <w:u w:val="single"/>
        </w:rPr>
        <w:t>constructions, and has knowledge of the Russian market, and is interested in supporting LLC</w:t>
      </w:r>
      <w:r w:rsidRPr="00A842BB">
        <w:t xml:space="preserve">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1E9427E5" w14:textId="34CB4FF6" w:rsidR="009D1248" w:rsidRDefault="009D1248" w:rsidP="009D1248">
      <w:pPr>
        <w:pStyle w:val="DIDASCALIAINCIDE"/>
      </w:pPr>
    </w:p>
    <w:p w14:paraId="5BAF8003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</w:t>
      </w:r>
      <w:r w:rsidRPr="00821862">
        <w:rPr>
          <w:b/>
          <w:bCs/>
        </w:rPr>
        <w:t>a new bridge, at the</w:t>
      </w:r>
      <w:r w:rsidRPr="00066058">
        <w:t xml:space="preserve">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76CEC954" w14:textId="77777777" w:rsidR="009D1248" w:rsidRPr="00A842BB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29DD4F24" w14:textId="2A31E255" w:rsidR="009D1248" w:rsidRDefault="009D1248" w:rsidP="009D1248">
      <w:pPr>
        <w:pStyle w:val="DIDASCALIAINCIDE"/>
        <w:ind w:left="0"/>
      </w:pPr>
    </w:p>
    <w:p w14:paraId="52C4F420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60E52306" w14:textId="174BBE41" w:rsidR="009D1248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</w:t>
      </w:r>
    </w:p>
    <w:p w14:paraId="55740AAD" w14:textId="5FCA7B44" w:rsidR="009D1248" w:rsidRDefault="009D1248" w:rsidP="009D1248">
      <w:pPr>
        <w:pStyle w:val="DIDASCALIAINCIDE"/>
        <w:ind w:left="0"/>
      </w:pPr>
    </w:p>
    <w:p w14:paraId="5A9143F2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</w:t>
      </w:r>
      <w:r w:rsidRPr="00821862">
        <w:rPr>
          <w:b/>
          <w:bCs/>
        </w:rPr>
        <w:t>is a steel fabricator company, and</w:t>
      </w:r>
      <w:r w:rsidRPr="00A842BB">
        <w:t xml:space="preserve">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71A97024" w14:textId="2B9347E5" w:rsidR="009D1248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4C39D9EF" w14:textId="626A7313" w:rsidR="00821862" w:rsidRDefault="00821862" w:rsidP="009D1248">
      <w:pPr>
        <w:pStyle w:val="DIDASCALIAINCIDE"/>
      </w:pPr>
    </w:p>
    <w:p w14:paraId="78952278" w14:textId="5D5F13DA" w:rsidR="009D1248" w:rsidRDefault="00821862" w:rsidP="00821862">
      <w:pPr>
        <w:pStyle w:val="TITOLETTOINCIDE"/>
      </w:pPr>
      <w:r>
        <w:t>TITOLETTO INCIDE</w:t>
      </w:r>
    </w:p>
    <w:p w14:paraId="05553179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3057B145" w14:textId="77777777" w:rsidR="009D1248" w:rsidRPr="00A842BB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23D5EF61" w14:textId="614D27EA" w:rsidR="009D1248" w:rsidRDefault="009D1248" w:rsidP="009D1248">
      <w:pPr>
        <w:pStyle w:val="DIDASCALIAINCIDE"/>
        <w:ind w:left="0"/>
      </w:pPr>
    </w:p>
    <w:p w14:paraId="0F50993F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07A65035" w14:textId="48FD36BC" w:rsidR="009D1248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7C631E94" w14:textId="0198FF38" w:rsidR="009D1248" w:rsidRDefault="009D1248" w:rsidP="009D1248">
      <w:pPr>
        <w:pStyle w:val="DIDASCALIAINCIDE"/>
      </w:pPr>
    </w:p>
    <w:p w14:paraId="06A07EA0" w14:textId="77777777" w:rsidR="009D1248" w:rsidRPr="00A842BB" w:rsidRDefault="009D1248" w:rsidP="009D1248">
      <w:pPr>
        <w:pStyle w:val="DIDASCALIAINCIDE"/>
      </w:pPr>
      <w:r w:rsidRPr="00A842BB">
        <w:lastRenderedPageBreak/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56267686" w14:textId="77777777" w:rsidR="009D1248" w:rsidRPr="00A842BB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20FC74E4" w14:textId="101D23CD" w:rsidR="009D1248" w:rsidRDefault="009D1248" w:rsidP="009D1248">
      <w:pPr>
        <w:pStyle w:val="DIDASCALIAINCIDE"/>
        <w:ind w:left="0"/>
      </w:pPr>
    </w:p>
    <w:p w14:paraId="3273D73E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5F7B3265" w14:textId="3A5B4C9D" w:rsidR="009D1248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5B96F336" w14:textId="77777777" w:rsidR="009D1248" w:rsidRDefault="009D1248" w:rsidP="009D1248">
      <w:pPr>
        <w:pStyle w:val="DIDASCALIAINCIDE"/>
      </w:pPr>
    </w:p>
    <w:p w14:paraId="538E471C" w14:textId="77777777" w:rsidR="009D1248" w:rsidRPr="00A842BB" w:rsidRDefault="009D1248" w:rsidP="009D1248">
      <w:pPr>
        <w:pStyle w:val="DIDASCALIAINCIDE"/>
      </w:pPr>
      <w:r w:rsidRPr="00A842BB">
        <w:t>LLC JVK-</w:t>
      </w:r>
      <w:proofErr w:type="spellStart"/>
      <w:r w:rsidRPr="00A842BB">
        <w:t>Cimolai</w:t>
      </w:r>
      <w:proofErr w:type="spellEnd"/>
      <w:r w:rsidRPr="00A842BB">
        <w:t xml:space="preserve">, headquartered at 52/1, </w:t>
      </w:r>
      <w:proofErr w:type="spellStart"/>
      <w:r w:rsidRPr="00A842BB">
        <w:t>Ye</w:t>
      </w:r>
      <w:r w:rsidRPr="00D63A38">
        <w:t>nisey</w:t>
      </w:r>
      <w:r w:rsidRPr="00A842BB">
        <w:t>skaya</w:t>
      </w:r>
      <w:proofErr w:type="spellEnd"/>
      <w:r w:rsidRPr="00A842BB">
        <w:t xml:space="preserve"> str., Chelyabinsk, Russia, represented by Director Petr </w:t>
      </w:r>
      <w:proofErr w:type="spellStart"/>
      <w:r w:rsidRPr="00A842BB">
        <w:t>Sechkin</w:t>
      </w:r>
      <w:proofErr w:type="spellEnd"/>
      <w:r w:rsidRPr="00A842BB">
        <w:t xml:space="preserve">, is a steel fabricator company, and is interested to pursue a construction of a </w:t>
      </w:r>
      <w:r w:rsidRPr="00066058">
        <w:t xml:space="preserve">new bridge, at the city of </w:t>
      </w:r>
      <w:proofErr w:type="spellStart"/>
      <w:r w:rsidRPr="00066058">
        <w:t>Chelijabinsk</w:t>
      </w:r>
      <w:proofErr w:type="spellEnd"/>
      <w:r w:rsidRPr="00066058">
        <w:t xml:space="preserve">, in the conjunction of </w:t>
      </w:r>
      <w:proofErr w:type="spellStart"/>
      <w:r w:rsidRPr="00066058">
        <w:t>Engel’sa</w:t>
      </w:r>
      <w:proofErr w:type="spellEnd"/>
      <w:r w:rsidRPr="00066058">
        <w:t xml:space="preserve"> street to </w:t>
      </w:r>
      <w:proofErr w:type="spellStart"/>
      <w:r w:rsidRPr="00066058">
        <w:t>Ulitsa</w:t>
      </w:r>
      <w:proofErr w:type="spellEnd"/>
      <w:r w:rsidRPr="00066058">
        <w:t xml:space="preserve"> </w:t>
      </w:r>
      <w:proofErr w:type="spellStart"/>
      <w:r w:rsidRPr="00066058">
        <w:t>Krasnoznamennaya</w:t>
      </w:r>
      <w:proofErr w:type="spellEnd"/>
      <w:r w:rsidRPr="00066058">
        <w:t>;</w:t>
      </w:r>
    </w:p>
    <w:p w14:paraId="144ACD46" w14:textId="77777777" w:rsidR="009D1248" w:rsidRPr="00A842BB" w:rsidRDefault="009D1248" w:rsidP="009D1248">
      <w:pPr>
        <w:pStyle w:val="DIDASCALIAINCIDE"/>
      </w:pPr>
      <w:r w:rsidRPr="00A842BB">
        <w:t xml:space="preserve">INCIDE Engineering, an Italian engineering company, based in Padua at Via </w:t>
      </w:r>
      <w:proofErr w:type="spellStart"/>
      <w:proofErr w:type="gramStart"/>
      <w:r w:rsidRPr="00A842BB">
        <w:t>S.Francesco</w:t>
      </w:r>
      <w:proofErr w:type="spellEnd"/>
      <w:proofErr w:type="gramEnd"/>
      <w:r w:rsidRPr="00A842BB">
        <w:t xml:space="preserve">, 91 Italia, represented by Gianluca </w:t>
      </w:r>
      <w:proofErr w:type="spellStart"/>
      <w:r w:rsidRPr="00A842BB">
        <w:t>Vallerini</w:t>
      </w:r>
      <w:proofErr w:type="spellEnd"/>
      <w:r w:rsidRPr="00A842BB">
        <w:t>, is a company with experience in the field of metal constructions, and has knowledge of the Russian market, and is interested in supporting LLC JVK-</w:t>
      </w:r>
      <w:proofErr w:type="spellStart"/>
      <w:r w:rsidRPr="00A842BB">
        <w:t>Cimolai</w:t>
      </w:r>
      <w:proofErr w:type="spellEnd"/>
      <w:r w:rsidRPr="00A842BB">
        <w:t>, in the technical development of the project;</w:t>
      </w:r>
    </w:p>
    <w:p w14:paraId="5566606E" w14:textId="77777777" w:rsidR="009D1248" w:rsidRPr="00A842BB" w:rsidRDefault="009D1248" w:rsidP="009D1248">
      <w:pPr>
        <w:pStyle w:val="DIDASCALIAINCIDE"/>
      </w:pPr>
    </w:p>
    <w:p w14:paraId="7BBC48F4" w14:textId="77777777" w:rsidR="009D1248" w:rsidRPr="00F3748A" w:rsidRDefault="009D1248" w:rsidP="00F3748A">
      <w:pPr>
        <w:pStyle w:val="DIDASCALIAINCIDE"/>
      </w:pPr>
    </w:p>
    <w:p w14:paraId="3C9C247C" w14:textId="77777777" w:rsidR="006F6545" w:rsidRPr="00A842BB" w:rsidRDefault="006F6545" w:rsidP="009D1248">
      <w:pPr>
        <w:spacing w:before="0"/>
        <w:jc w:val="left"/>
        <w:rPr>
          <w:rFonts w:ascii="TT Hoves" w:hAnsi="TT Hoves"/>
          <w:sz w:val="12"/>
          <w:lang w:val="en-GB"/>
        </w:rPr>
      </w:pPr>
    </w:p>
    <w:sectPr w:rsidR="006F6545" w:rsidRPr="00A842BB" w:rsidSect="009D1248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304" w:right="709" w:bottom="851" w:left="2693" w:header="510" w:footer="51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79063D" w14:textId="77777777" w:rsidR="003B4D1E" w:rsidRDefault="003B4D1E">
      <w:r>
        <w:separator/>
      </w:r>
    </w:p>
  </w:endnote>
  <w:endnote w:type="continuationSeparator" w:id="0">
    <w:p w14:paraId="5D7D184D" w14:textId="77777777" w:rsidR="003B4D1E" w:rsidRDefault="003B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T Hoves Light">
    <w:panose1 w:val="02000503020000020004"/>
    <w:charset w:val="00"/>
    <w:family w:val="auto"/>
    <w:pitch w:val="variable"/>
    <w:sig w:usb0="A000027F" w:usb1="5000A4FB" w:usb2="00000000" w:usb3="00000000" w:csb0="00000097" w:csb1="00000000"/>
  </w:font>
  <w:font w:name="TT Hoves DemiBold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TTHove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Hoves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 Hoves Medium">
    <w:panose1 w:val="02000803030000020004"/>
    <w:charset w:val="00"/>
    <w:family w:val="auto"/>
    <w:pitch w:val="variable"/>
    <w:sig w:usb0="A000027F" w:usb1="5000A4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9C7D6" w14:textId="1C2DD423" w:rsidR="008C4A74" w:rsidRPr="00130811" w:rsidRDefault="009D1248" w:rsidP="003A5FAD">
    <w:pPr>
      <w:jc w:val="right"/>
      <w:rPr>
        <w:rFonts w:ascii="TT Hoves Light" w:hAnsi="TT Hoves Light"/>
        <w:sz w:val="14"/>
        <w:szCs w:val="14"/>
      </w:rPr>
    </w:pPr>
    <w:r w:rsidRPr="00130811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24288" behindDoc="1" locked="0" layoutInCell="1" allowOverlap="1" wp14:anchorId="2530087A" wp14:editId="3928A1B2">
              <wp:simplePos x="0" y="0"/>
              <wp:positionH relativeFrom="leftMargin">
                <wp:posOffset>262255</wp:posOffset>
              </wp:positionH>
              <wp:positionV relativeFrom="paragraph">
                <wp:posOffset>-665410</wp:posOffset>
              </wp:positionV>
              <wp:extent cx="1360800" cy="1404620"/>
              <wp:effectExtent l="0" t="0" r="0" b="3175"/>
              <wp:wrapNone/>
              <wp:docPr id="794568360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0F764F" w14:textId="77777777" w:rsidR="009D1248" w:rsidRPr="000C058D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en-US"/>
                            </w:rPr>
                          </w:pPr>
                          <w:r w:rsidRPr="000C058D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 xml:space="preserve">TÜV </w:t>
                          </w:r>
                          <w:r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certifications</w:t>
                          </w:r>
                          <w:r w:rsidRPr="000C058D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:</w:t>
                          </w:r>
                        </w:p>
                        <w:p w14:paraId="0431BB92" w14:textId="77777777" w:rsidR="009D1248" w:rsidRP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en-US"/>
                            </w:rPr>
                          </w:pPr>
                          <w:r w:rsidRPr="009D1248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UNI EN ISO 9001:2015</w:t>
                          </w:r>
                        </w:p>
                        <w:p w14:paraId="1D7BAAE1" w14:textId="77777777" w:rsidR="009D1248" w:rsidRPr="00D05CBF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 EN ISO 14001:2015</w:t>
                          </w:r>
                        </w:p>
                        <w:p w14:paraId="5662824E" w14:textId="19E018E0" w:rsid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 ISO 45</w:t>
                          </w:r>
                          <w:r w:rsidRPr="000C058D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001:2018</w:t>
                          </w:r>
                        </w:p>
                        <w:p w14:paraId="2CC98AA3" w14:textId="40375DC0" w:rsidR="00731B8F" w:rsidRPr="000C058D" w:rsidRDefault="00731B8F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731B8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UNI/</w:t>
                          </w:r>
                          <w:proofErr w:type="spellStart"/>
                          <w:r w:rsidRPr="00731B8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PdR</w:t>
                          </w:r>
                          <w:proofErr w:type="spellEnd"/>
                          <w:r w:rsidRPr="00731B8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125:2022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30087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0.65pt;margin-top:-52.4pt;width:107.15pt;height:110.6pt;z-index:-25159219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G/AEAANUDAAAOAAAAZHJzL2Uyb0RvYy54bWysU9uO2yAQfa/Uf0C8N7ZTJ9214qy2u01V&#10;aXuRtv0AjHGMCgwFEjv9+h2wNxu1b1X9gMDDnJlz5rC5GbUiR+G8BFPTYpFTIgyHVpp9TX983725&#10;osQHZlqmwIianoSnN9vXrzaDrcQSelCtcARBjK8GW9M+BFtlmee90MwvwAqDwQ6cZgGPbp+1jg2I&#10;rlW2zPN1NoBrrQMuvMe/91OQbhN+1wkevnadF4GommJvIa0urU1cs+2GVXvHbC/53Ab7hy40kwaL&#10;nqHuWWDk4ORfUFpyBx66sOCgM+g6yUXigGyK/A82jz2zInFBcbw9y+T/Hyz/cny03xwJ43sYcYCJ&#10;hLcPwH96YuCuZ2Yvbp2DoResxcJFlCwbrK/m1Ci1r3wEaYbP0OKQ2SFAAho7p6MqyJMgOg7gdBZd&#10;jIHwWPLtOr/KMcQxVpR5uV6msWSsek63zoePAjSJm5o6nGqCZ8cHH2I7rHq+EqsZ2Eml0mSVIUNN&#10;r1fLVUq4iGgZ0HhK6ppidfwmK0SWH0ybkgOTatpjAWVm2pHpxDmMzUhkO2sSVWigPaEODiaf4bvA&#10;TQ/uNyUDeqym/teBOUGJ+mRQy+uiLKMp06FcvUPixF1GmssIMxyhahoombZ3IRk5Uvb2FjXfyaTG&#10;Sydzy+idJNLs82jOy3O69fIat08AAAD//wMAUEsDBBQABgAIAAAAIQBUPCM83wAAAAsBAAAPAAAA&#10;ZHJzL2Rvd25yZXYueG1sTI/LTsMwEEX3SPyDNUjsWichDVWIU1WoLUugRF278ZBExA/Zbhr+nmEF&#10;y9Ec3XtutZn1yCb0YbBGQLpMgKFprRpMJ6D52C/WwEKURsnRGhTwjQE29e1NJUtlr+Ydp2PsGIWY&#10;UEoBfYyu5Dy0PWoZltahod+n9VpGOn3HlZdXCtcjz5Kk4FoOhhp66fC5x/breNECXHSHxxf/+rbd&#10;7aekOR2abOh2QtzfzdsnYBHn+AfDrz6pQ01OZ3sxKrBRQJ4+EClgkSY5bSAiW60KYGdC0yIHXlf8&#10;/4b6BwAA//8DAFBLAQItABQABgAIAAAAIQC2gziS/gAAAOEBAAATAAAAAAAAAAAAAAAAAAAAAABb&#10;Q29udGVudF9UeXBlc10ueG1sUEsBAi0AFAAGAAgAAAAhADj9If/WAAAAlAEAAAsAAAAAAAAAAAAA&#10;AAAALwEAAF9yZWxzLy5yZWxzUEsBAi0AFAAGAAgAAAAhAFpI9kb8AQAA1QMAAA4AAAAAAAAAAAAA&#10;AAAALgIAAGRycy9lMm9Eb2MueG1sUEsBAi0AFAAGAAgAAAAhAFQ8IzzfAAAACwEAAA8AAAAAAAAA&#10;AAAAAAAAVgQAAGRycy9kb3ducmV2LnhtbFBLBQYAAAAABAAEAPMAAABiBQAAAAA=&#10;" filled="f" stroked="f">
              <v:textbox style="mso-fit-shape-to-text:t">
                <w:txbxContent>
                  <w:p w14:paraId="250F764F" w14:textId="77777777" w:rsidR="009D1248" w:rsidRPr="000C058D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en-US"/>
                      </w:rPr>
                    </w:pPr>
                    <w:r w:rsidRPr="000C058D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 xml:space="preserve">TÜV </w:t>
                    </w:r>
                    <w:r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>certifications</w:t>
                    </w:r>
                    <w:r w:rsidRPr="000C058D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>:</w:t>
                    </w:r>
                  </w:p>
                  <w:p w14:paraId="0431BB92" w14:textId="77777777" w:rsidR="009D1248" w:rsidRP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en-US"/>
                      </w:rPr>
                    </w:pPr>
                    <w:r w:rsidRPr="009D1248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en-US"/>
                      </w:rPr>
                      <w:t>UNI EN ISO 9001:2015</w:t>
                    </w:r>
                  </w:p>
                  <w:p w14:paraId="1D7BAAE1" w14:textId="77777777" w:rsidR="009D1248" w:rsidRPr="00D05CBF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 EN ISO 14001:2015</w:t>
                    </w:r>
                  </w:p>
                  <w:p w14:paraId="5662824E" w14:textId="19E018E0" w:rsid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 ISO 45</w:t>
                    </w:r>
                    <w:r w:rsidRPr="000C058D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001:2018</w:t>
                    </w:r>
                  </w:p>
                  <w:p w14:paraId="2CC98AA3" w14:textId="40375DC0" w:rsidR="00731B8F" w:rsidRPr="000C058D" w:rsidRDefault="00731B8F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731B8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731B8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731B8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68880705" wp14:editId="11B07A20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30" name="Connettore dirit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52D07F" id="Connettore diritto 30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="00DB2DF6"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0CC5E71D" wp14:editId="2C24F71C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31" name="Casella di tes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28C1E" w14:textId="421C73CE" w:rsidR="00DB2DF6" w:rsidRPr="00DB2DF6" w:rsidRDefault="00DB2DF6" w:rsidP="00DB2DF6">
                          <w:pPr>
                            <w:jc w:val="left"/>
                            <w:rPr>
                              <w:noProof/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B2DF6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DB2DF6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DB2DF6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613379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MODELLO CARTA INTESTATA INCIDE 2024.docx</w:t>
                          </w:r>
                          <w:r w:rsidRPr="00DB2DF6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C5E71D" id="Casella di testo 31" o:spid="_x0000_s1031" type="#_x0000_t202" style="position:absolute;left:0;text-align:left;margin-left:-4.9pt;margin-top:-3.75pt;width:161.4pt;height:22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kGEwIAACoEAAAOAAAAZHJzL2Uyb0RvYy54bWysU8tu2zAQvBfoPxC815IFN3EEy4GbwEUB&#10;IwngFDnTFGkJILksSVtyv75Lyq+mPRW9UMvd1T5mhrP7XiuyF863YCo6HuWUCMOhbs22ot9fl5+m&#10;lPjATM0UGFHRg/D0fv7xw6yzpSigAVULR7CI8WVnK9qEYMss87wRmvkRWGEwKMFpFvDqtlntWIfV&#10;tcqKPL/JOnC1dcCF9+h9HIJ0nupLKXh4ltKLQFRFcbaQTpfOTTyz+YyVW8ds0/LjGOwfptCsNdj0&#10;XOqRBUZ2rv2jlG65Aw8yjDjoDKRsuUg74Dbj/N0264ZZkXZBcLw9w+T/X1n+tF/bF0dC/wV6JDAC&#10;0llfenTGfXrpdPzipATjCOHhDJvoA+HoLPLJ3XR8SwnHWDG9yYtUJrv8bZ0PXwVoEo2KOqQlocX2&#10;Kx+wI6aeUmIzA8tWqUSNMr85MDF6ssuI0Qr9pidtjc1P42+gPuBWDgbCveXLFluvmA8vzCHDuAiq&#10;NjzjIRV0FYWjRUkD7uff/DEfgccoJR0qpqL+x445QYn6ZpCSu/FkEiWWLpPPtwVe3HVkcx0xO/0A&#10;KMoxvg/LkxnzgzqZ0oF+Q3EvYlcMMcOxd0XDyXwIg47xcXCxWKQkFJVlYWXWlsfSEbsI7Gv/xpw9&#10;oh+Qtyc4aYuV70gYcgfUF7sAsk0MRZwHVI/woyATccfHExV/fU9Zlyc+/wUAAP//AwBQSwMEFAAG&#10;AAgAAAAhAN6rVqHcAAAACAEAAA8AAABkcnMvZG93bnJldi54bWxMj09PwzAMxe9IfIfISNy2ZIwN&#10;VppOCMR1iA2QuHmN11Y0TtVka/n2eCc4+c+znn8vX4++VSfqYxPYwmxqQBGXwTVcWXjfvUzuQcWE&#10;7LANTBZ+KMK6uLzIMXNh4Dc6bVOlxIRjhhbqlLpM61jW5DFOQ0cs2iH0HpOMfaVdj4OY+1bfGLPU&#10;HhuWDzV29FRT+b09egsfm8PX5615rZ79ohvCaDT7lbb2+mp8fACVaEx/x3DGF3QohGkfjuyiai1M&#10;VkKepN4tQIk+n80l214aWegi1/8DFL8AAAD//wMAUEsBAi0AFAAGAAgAAAAhALaDOJL+AAAA4QEA&#10;ABMAAAAAAAAAAAAAAAAAAAAAAFtDb250ZW50X1R5cGVzXS54bWxQSwECLQAUAAYACAAAACEAOP0h&#10;/9YAAACUAQAACwAAAAAAAAAAAAAAAAAvAQAAX3JlbHMvLnJlbHNQSwECLQAUAAYACAAAACEAYUlp&#10;BhMCAAAqBAAADgAAAAAAAAAAAAAAAAAuAgAAZHJzL2Uyb0RvYy54bWxQSwECLQAUAAYACAAAACEA&#10;3qtWodwAAAAIAQAADwAAAAAAAAAAAAAAAABtBAAAZHJzL2Rvd25yZXYueG1sUEsFBgAAAAAEAAQA&#10;8wAAAHYFAAAAAA==&#10;" filled="f" stroked="f">
              <v:textbox>
                <w:txbxContent>
                  <w:p w14:paraId="18128C1E" w14:textId="421C73CE" w:rsidR="00DB2DF6" w:rsidRPr="00DB2DF6" w:rsidRDefault="00DB2DF6" w:rsidP="00DB2DF6">
                    <w:pPr>
                      <w:jc w:val="left"/>
                      <w:rPr>
                        <w:noProof/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B2DF6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DB2DF6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DB2DF6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613379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MODELLO CARTA INTESTATA INCIDE 2024.docx</w:t>
                    </w:r>
                    <w:r w:rsidRPr="00DB2DF6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7CE82A21" wp14:editId="2128B6D4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29" name="Connettore dirit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8D82C5" id="Connettore diritto 2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="008F10A6" w:rsidRPr="00130811">
      <w:rPr>
        <w:rFonts w:ascii="TT Hoves Light" w:hAnsi="TT Hoves Light"/>
        <w:color w:val="8F8E8C"/>
        <w:sz w:val="14"/>
        <w:szCs w:val="14"/>
      </w:rPr>
      <w:t>Pa</w:t>
    </w:r>
    <w:r w:rsidR="00312669" w:rsidRPr="00130811">
      <w:rPr>
        <w:rFonts w:ascii="TT Hoves Light" w:hAnsi="TT Hoves Light"/>
        <w:color w:val="8F8E8C"/>
        <w:sz w:val="14"/>
        <w:szCs w:val="14"/>
      </w:rPr>
      <w:t>g</w:t>
    </w:r>
    <w:r w:rsidR="00312669" w:rsidRPr="00130811">
      <w:rPr>
        <w:rFonts w:ascii="TT Hoves Medium" w:hAnsi="TT Hoves Medium"/>
        <w:color w:val="8F8E8C"/>
        <w:sz w:val="14"/>
        <w:szCs w:val="14"/>
      </w:rPr>
      <w:t xml:space="preserve">.  </w: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130811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130811">
      <w:rPr>
        <w:rFonts w:ascii="TT Hoves Medium" w:hAnsi="TT Hoves Medium"/>
        <w:color w:val="8F8E8C"/>
        <w:sz w:val="16"/>
        <w:szCs w:val="16"/>
      </w:rPr>
      <w:t>1</w: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end"/>
    </w:r>
    <w:r w:rsidR="00312669" w:rsidRPr="00130811">
      <w:rPr>
        <w:rFonts w:ascii="TT Hoves Medium" w:hAnsi="TT Hoves Medium"/>
        <w:color w:val="8F8E8C"/>
        <w:sz w:val="16"/>
        <w:szCs w:val="16"/>
      </w:rPr>
      <w:t>/</w: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130811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130811">
      <w:rPr>
        <w:rFonts w:ascii="TT Hoves Medium" w:hAnsi="TT Hoves Medium"/>
        <w:color w:val="8F8E8C"/>
        <w:sz w:val="16"/>
        <w:szCs w:val="16"/>
      </w:rPr>
      <w:t>3</w:t>
    </w:r>
    <w:r w:rsidR="00312669" w:rsidRPr="00130811">
      <w:rPr>
        <w:rFonts w:ascii="TT Hoves Medium" w:hAnsi="TT Hoves Medium"/>
        <w:color w:val="8F8E8C"/>
        <w:sz w:val="16"/>
        <w:szCs w:val="16"/>
      </w:rPr>
      <w:fldChar w:fldCharType="end"/>
    </w:r>
    <w:r w:rsidR="00A91F26" w:rsidRPr="00130811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333A7BD" wp14:editId="22391A2A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67672" w14:textId="77777777" w:rsidR="00312669" w:rsidRPr="006A1651" w:rsidRDefault="00312669" w:rsidP="00312669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6A1651">
                            <w:rPr>
                              <w:color w:val="F2F2F2"/>
                              <w:sz w:val="16"/>
                              <w:szCs w:val="16"/>
                            </w:rPr>
                            <w:t>ModQG02_</w:t>
                          </w:r>
                          <w:r>
                            <w:rPr>
                              <w:color w:val="F2F2F2"/>
                              <w:sz w:val="16"/>
                              <w:szCs w:val="16"/>
                            </w:rPr>
                            <w:t>4</w:t>
                          </w:r>
                          <w:r w:rsidRPr="006A1651">
                            <w:rPr>
                              <w:color w:val="F2F2F2"/>
                              <w:sz w:val="16"/>
                              <w:szCs w:val="16"/>
                            </w:rPr>
                            <w:t xml:space="preserve"> –201</w:t>
                          </w:r>
                          <w:r>
                            <w:rPr>
                              <w:color w:val="F2F2F2"/>
                              <w:sz w:val="16"/>
                              <w:szCs w:val="16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3A7BD" id="Casella di testo 10" o:spid="_x0000_s1032" type="#_x0000_t202" style="position:absolute;left:0;text-align:left;margin-left:68.85pt;margin-top:813.6pt;width:94.8pt;height:34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N45AEAAKgDAAAOAAAAZHJzL2Uyb0RvYy54bWysU8tu2zAQvBfoPxC815IfSWrBcpAmSFEg&#10;fQBpPoCiSImoxGWXtCX367ukHMdtb0EvBMmlZmdmR5vrse/YXqE3YEs+n+WcKSuhNrYp+dP3+3fv&#10;OfNB2Fp0YFXJD8rz6+3bN5vBFWoBLXS1QkYg1heDK3kbgiuyzMtW9cLPwClLRQ3Yi0BHbLIaxUDo&#10;fZct8vwyGwBrhyCV93R7NxX5NuFrrWT4qrVXgXUlJ24hrZjWKq7ZdiOKBoVrjTzSEK9g0QtjqekJ&#10;6k4EwXZo/oHqjUTwoMNMQp+B1kaqpIHUzPO/1Dy2wqmkhczx7mST/3+w8sv+0X1DFsYPMNIAkwjv&#10;HkD+8MzCbStso24QYWiVqKnxPFqWDc4Xx0+j1b7wEaQaPkNNQxa7AAlo1NhHV0gnI3QawOFkuhoD&#10;k7HlIl+uL6kkqbZartZXF6mFKJ6/dujDRwU9i5uSIw01oYv9gw+RjSien8RmFu5N16XBdvaPC3oY&#10;bxL7SHiiHsZqZKYu+TL2jWIqqA8kB2GKC8WbNi3gL84GikrJ/c+dQMVZ98mSJev5ahWzlQ6ri6sF&#10;HfC8Up1XhJUEVfLA2bS9DVMedw5N01KnaQgWbshGbZLCF1ZH+hSHJPwY3Zi383N69fKDbX8D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iMrN4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37A67672" w14:textId="77777777" w:rsidR="00312669" w:rsidRPr="006A1651" w:rsidRDefault="00312669" w:rsidP="00312669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6A1651">
                      <w:rPr>
                        <w:color w:val="F2F2F2"/>
                        <w:sz w:val="16"/>
                        <w:szCs w:val="16"/>
                      </w:rPr>
                      <w:t>ModQG02_</w:t>
                    </w:r>
                    <w:r>
                      <w:rPr>
                        <w:color w:val="F2F2F2"/>
                        <w:sz w:val="16"/>
                        <w:szCs w:val="16"/>
                      </w:rPr>
                      <w:t>4</w:t>
                    </w:r>
                    <w:r w:rsidRPr="006A1651">
                      <w:rPr>
                        <w:color w:val="F2F2F2"/>
                        <w:sz w:val="16"/>
                        <w:szCs w:val="16"/>
                      </w:rPr>
                      <w:t xml:space="preserve"> –201</w:t>
                    </w:r>
                    <w:r>
                      <w:rPr>
                        <w:color w:val="F2F2F2"/>
                        <w:sz w:val="16"/>
                        <w:szCs w:val="16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A91F26" w:rsidRPr="00130811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685376" behindDoc="0" locked="0" layoutInCell="1" allowOverlap="1" wp14:anchorId="4FB6ECC7" wp14:editId="10B41E28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41" name="Immagine 794568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36880" w14:textId="2CAB1E64" w:rsidR="00A31A6E" w:rsidRPr="009D1248" w:rsidRDefault="009D1248" w:rsidP="009D1248">
    <w:pPr>
      <w:jc w:val="right"/>
      <w:rPr>
        <w:rFonts w:ascii="TT Hoves Light" w:hAnsi="TT Hoves Light"/>
        <w:sz w:val="14"/>
        <w:szCs w:val="14"/>
      </w:rPr>
    </w:pPr>
    <w:r w:rsidRPr="00130811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0976" behindDoc="1" locked="0" layoutInCell="1" allowOverlap="1" wp14:anchorId="6E857007" wp14:editId="1027BDA6">
          <wp:simplePos x="0" y="0"/>
          <wp:positionH relativeFrom="column">
            <wp:posOffset>-1115695</wp:posOffset>
          </wp:positionH>
          <wp:positionV relativeFrom="paragraph">
            <wp:posOffset>-303530</wp:posOffset>
          </wp:positionV>
          <wp:extent cx="179070" cy="179070"/>
          <wp:effectExtent l="0" t="0" r="0" b="0"/>
          <wp:wrapNone/>
          <wp:docPr id="794568351" name="Immagine 79456835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magine 25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0811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13024" behindDoc="1" locked="0" layoutInCell="1" allowOverlap="1" wp14:anchorId="5FA33B94" wp14:editId="4EDE6F56">
              <wp:simplePos x="0" y="0"/>
              <wp:positionH relativeFrom="column">
                <wp:posOffset>-1436370</wp:posOffset>
              </wp:positionH>
              <wp:positionV relativeFrom="paragraph">
                <wp:posOffset>-482600</wp:posOffset>
              </wp:positionV>
              <wp:extent cx="1360800" cy="1404620"/>
              <wp:effectExtent l="0" t="0" r="0" b="635"/>
              <wp:wrapNone/>
              <wp:docPr id="794568346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D02" w14:textId="77777777" w:rsidR="009D1248" w:rsidRPr="000C058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Follow us on: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FA33B94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113.1pt;margin-top:-38pt;width:107.15pt;height:110.6pt;z-index:-251603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4p/QEAANUDAAAOAAAAZHJzL2Uyb0RvYy54bWysU9uO2yAQfa/Uf0C8N3bSJN21Qlbb3aaq&#10;tL1I234AxjhGBYYCiZ1+/Q7Ym43at6p+QOBhzsw5c9jcDEaTo/RBgWV0PispkVZAo+ye0R/fd2+u&#10;KAmR24ZrsJLRkwz0Zvv61aZ3lVxAB7qRniCIDVXvGO1idFVRBNFJw8MMnLQYbMEbHvHo90XjeY/o&#10;RheLslwXPfjGeRAyBPx7PwbpNuO3rRTxa9sGGYlmFHuLefV5rdNabDe82nvuOiWmNvg/dGG4slj0&#10;DHXPIycHr/6CMkp4CNDGmQBTQNsqITMHZDMv/2Dz2HEnMxcUJ7izTOH/wYovx0f3zZM4vIcBB5hJ&#10;BPcA4mcgFu46bvfy1nvoO8kbLDxPkhW9C9WUmqQOVUggdf8ZGhwyP0TIQEPrTVIFeRJExwGczqLL&#10;IRKRSr5dl1clhgTG5styuV7ksRS8ek53PsSPEgxJG0Y9TjXD8+NDiKkdXj1fSdUs7JTWebLakp7R&#10;69VilRMuIkZFNJ5WhlGsjt9ohcTyg21ycuRKj3ssoO1EOzEdOcehHohqGF2l3KRCDc0JdfAw+gzf&#10;BW468L8p6dFjjIZfB+4lJfqTRS2v58tlMmU+LFfvkDjxl5H6MsKtQChGIyXj9i5mIyfKwd2i5juV&#10;1XjpZGoZvZNFmnyezHl5zrdeXuP2CQAA//8DAFBLAwQUAAYACAAAACEA/qxSA+AAAAAMAQAADwAA&#10;AGRycy9kb3ducmV2LnhtbEyPwU7DMAyG70i8Q2Qkbl3aCDrWNZ0mtI0jY1Scsya0FY1TJVlX3h5z&#10;gpstf/r9/eVmtgObjA+9QwnZIgVmsHG6x1ZC/b5PnoCFqFCrwaGR8G0CbKrbm1IV2l3xzUyn2DIK&#10;wVAoCV2MY8F5aDpjVVi40SDdPp23KtLqW669ulK4HbhI05xb1SN96NRonjvTfJ0uVsIYx8Pyxb8e&#10;t7v9lNYfh1r07U7K+7t5uwYWzRz/YPjVJ3WoyOnsLqgDGyQkQuSCWJqWObUiJMmyFbAzsQ+PAnhV&#10;8v8lqh8AAAD//wMAUEsBAi0AFAAGAAgAAAAhALaDOJL+AAAA4QEAABMAAAAAAAAAAAAAAAAAAAAA&#10;AFtDb250ZW50X1R5cGVzXS54bWxQSwECLQAUAAYACAAAACEAOP0h/9YAAACUAQAACwAAAAAAAAAA&#10;AAAAAAAvAQAAX3JlbHMvLnJlbHNQSwECLQAUAAYACAAAACEAkJuuKf0BAADVAwAADgAAAAAAAAAA&#10;AAAAAAAuAgAAZHJzL2Uyb0RvYy54bWxQSwECLQAUAAYACAAAACEA/qxSA+AAAAAMAQAADwAAAAAA&#10;AAAAAAAAAABXBAAAZHJzL2Rvd25yZXYueG1sUEsFBgAAAAAEAAQA8wAAAGQFAAAAAA==&#10;" filled="f" stroked="f">
              <v:textbox style="mso-fit-shape-to-text:t">
                <w:txbxContent>
                  <w:p w14:paraId="3AD60D02" w14:textId="77777777" w:rsidR="009D1248" w:rsidRPr="000C058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en-US"/>
                      </w:rPr>
                      <w:t>Follow us on:</w:t>
                    </w:r>
                  </w:p>
                </w:txbxContent>
              </v:textbox>
            </v:shape>
          </w:pict>
        </mc:Fallback>
      </mc:AlternateContent>
    </w:r>
    <w:r w:rsidRPr="00130811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2000" behindDoc="1" locked="0" layoutInCell="1" allowOverlap="1" wp14:anchorId="4DB04FA7" wp14:editId="7FECA842">
          <wp:simplePos x="0" y="0"/>
          <wp:positionH relativeFrom="column">
            <wp:posOffset>-1343025</wp:posOffset>
          </wp:positionH>
          <wp:positionV relativeFrom="paragraph">
            <wp:posOffset>-304371</wp:posOffset>
          </wp:positionV>
          <wp:extent cx="179705" cy="179705"/>
          <wp:effectExtent l="0" t="0" r="0" b="0"/>
          <wp:wrapNone/>
          <wp:docPr id="794568352" name="Immagine 794568352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magine 26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4FFF013" wp14:editId="59A9EBBB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794568347" name="Connettore diritto 794568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C95E4E" id="Connettore diritto 794568347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66C5552D" wp14:editId="3B617CEF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794568348" name="Casella di testo 794568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DE4F6" w14:textId="6DF0A41A" w:rsidR="009D1248" w:rsidRPr="00DB2DF6" w:rsidRDefault="00613379" w:rsidP="009D1248">
                          <w:pPr>
                            <w:jc w:val="left"/>
                            <w:rPr>
                              <w:noProof/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MODELLO CARTA INTESTATA INCIDE 2024.docx</w:t>
                          </w:r>
                          <w:r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C5552D" id="Casella di testo 794568348" o:spid="_x0000_s1035" type="#_x0000_t202" style="position:absolute;left:0;text-align:left;margin-left:-4.9pt;margin-top:-3.75pt;width:161.4pt;height:22.5pt;z-index: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XlFAIAACoEAAAOAAAAZHJzL2Uyb0RvYy54bWysU99v2jAQfp+0/8Hy+0iIGKURoWKtmCah&#10;thKd+mwcm1iKfZ5tSNhfv7MDhXV7mvbinO8u9+P7Ps/vet2Sg3BeganoeJRTIgyHWpldRb+/rD7N&#10;KPGBmZq1YERFj8LTu8XHD/POlqKABtpaOIJFjC87W9EmBFtmmeeN0MyPwAqDQQlOs4BXt8tqxzqs&#10;rtusyPNp1oGrrQMuvEfvwxCki1RfSsHDk5ReBNJWFGcL6XTp3MYzW8xZuXPMNoqfxmD/MIVmymDT&#10;t1IPLDCyd+qPUlpxBx5kGHHQGUipuEg74Dbj/N02m4ZZkXZBcLx9g8n/v7L88bCxz46E/gv0SGAE&#10;pLO+9OiM+/TS6fjFSQnGEcLjG2yiD4Sjs8gnt7PxDSUcY8VsmhepTHb52zofvgrQJBoVdUhLQosd&#10;1j5gR0w9p8RmBlaqbRM1rfnNgYnRk11GjFbotz1RdUWn5/G3UB9xKwcD4d7ylcLWa+bDM3PIMC6C&#10;qg1PeMgWuorCyaKkAffzb/6Yj8BjlJIOFVNR/2PPnKCk/WaQktvxZBIlli6TzzcFXtx1ZHsdMXt9&#10;DyjKMb4Py5MZ80N7NqUD/YriXsauGGKGY++KhrN5HwYd4+PgYrlMSSgqy8LabCyPpSN2EdiX/pU5&#10;e0I/IG+PcNYWK9+RMOQOqC/3AaRKDEWcB1RP8KMgE3GnxxMVf31PWZcnvvgFAAD//wMAUEsDBBQA&#10;BgAIAAAAIQDeq1ah3AAAAAgBAAAPAAAAZHJzL2Rvd25yZXYueG1sTI9PT8MwDMXvSHyHyEjctmSM&#10;DVaaTgjEdYgNkLh5jddWNE7VZGv59ngnOPnPs55/L1+PvlUn6mMT2MJsakARl8E1XFl4371M7kHF&#10;hOywDUwWfijCuri8yDFzYeA3Om1TpcSEY4YW6pS6TOtY1uQxTkNHLNoh9B6TjH2lXY+DmPtW3xiz&#10;1B4blg81dvRUU/m9PXoLH5vD1+etea2e/aIbwmg0+5W29vpqfHwAlWhMf8dwxhd0KIRpH47somot&#10;TFZCnqTeLUCJPp/NJdteGlnoItf/AxS/AAAA//8DAFBLAQItABQABgAIAAAAIQC2gziS/gAAAOEB&#10;AAATAAAAAAAAAAAAAAAAAAAAAABbQ29udGVudF9UeXBlc10ueG1sUEsBAi0AFAAGAAgAAAAhADj9&#10;If/WAAAAlAEAAAsAAAAAAAAAAAAAAAAALwEAAF9yZWxzLy5yZWxzUEsBAi0AFAAGAAgAAAAhAB+M&#10;teUUAgAAKgQAAA4AAAAAAAAAAAAAAAAALgIAAGRycy9lMm9Eb2MueG1sUEsBAi0AFAAGAAgAAAAh&#10;AN6rVqHcAAAACAEAAA8AAAAAAAAAAAAAAAAAbgQAAGRycy9kb3ducmV2LnhtbFBLBQYAAAAABAAE&#10;APMAAAB3BQAAAAA=&#10;" filled="f" stroked="f">
              <v:textbox>
                <w:txbxContent>
                  <w:p w14:paraId="40BDE4F6" w14:textId="6DF0A41A" w:rsidR="009D1248" w:rsidRPr="00DB2DF6" w:rsidRDefault="00613379" w:rsidP="009D1248">
                    <w:pPr>
                      <w:jc w:val="left"/>
                      <w:rPr>
                        <w:noProof/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MODELLO CARTA INTESTATA INCIDE 2024.docx</w:t>
                    </w:r>
                    <w:r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2602B1A5" wp14:editId="5065D218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794568349" name="Connettore diritto 794568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F0BD98" id="Connettore diritto 794568349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Pr="00130811">
      <w:rPr>
        <w:rFonts w:ascii="TT Hoves Light" w:hAnsi="TT Hoves Light"/>
        <w:color w:val="8F8E8C"/>
        <w:sz w:val="14"/>
        <w:szCs w:val="14"/>
      </w:rPr>
      <w:t>Pag</w:t>
    </w:r>
    <w:r w:rsidRPr="00130811">
      <w:rPr>
        <w:rFonts w:ascii="TT Hoves Medium" w:hAnsi="TT Hoves Medium"/>
        <w:color w:val="8F8E8C"/>
        <w:sz w:val="14"/>
        <w:szCs w:val="14"/>
      </w:rPr>
      <w:t xml:space="preserve">.  </w:t>
    </w:r>
    <w:r w:rsidRPr="00130811">
      <w:rPr>
        <w:rFonts w:ascii="TT Hoves Medium" w:hAnsi="TT Hoves Medium"/>
        <w:color w:val="8F8E8C"/>
        <w:sz w:val="16"/>
        <w:szCs w:val="16"/>
      </w:rPr>
      <w:fldChar w:fldCharType="begin"/>
    </w:r>
    <w:r w:rsidRPr="00130811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Pr="00130811">
      <w:rPr>
        <w:rFonts w:ascii="TT Hoves Medium" w:hAnsi="TT Hoves Medium"/>
        <w:color w:val="8F8E8C"/>
        <w:sz w:val="16"/>
        <w:szCs w:val="16"/>
      </w:rPr>
      <w:fldChar w:fldCharType="separate"/>
    </w:r>
    <w:r>
      <w:rPr>
        <w:rFonts w:ascii="TT Hoves Medium" w:hAnsi="TT Hoves Medium"/>
        <w:color w:val="8F8E8C"/>
        <w:sz w:val="16"/>
        <w:szCs w:val="16"/>
      </w:rPr>
      <w:t>2</w:t>
    </w:r>
    <w:r w:rsidRPr="00130811">
      <w:rPr>
        <w:rFonts w:ascii="TT Hoves Medium" w:hAnsi="TT Hoves Medium"/>
        <w:color w:val="8F8E8C"/>
        <w:sz w:val="16"/>
        <w:szCs w:val="16"/>
      </w:rPr>
      <w:fldChar w:fldCharType="end"/>
    </w:r>
    <w:r w:rsidRPr="00130811">
      <w:rPr>
        <w:rFonts w:ascii="TT Hoves Medium" w:hAnsi="TT Hoves Medium"/>
        <w:color w:val="8F8E8C"/>
        <w:sz w:val="16"/>
        <w:szCs w:val="16"/>
      </w:rPr>
      <w:t>/</w:t>
    </w:r>
    <w:r w:rsidRPr="00130811">
      <w:rPr>
        <w:rFonts w:ascii="TT Hoves Medium" w:hAnsi="TT Hoves Medium"/>
        <w:color w:val="8F8E8C"/>
        <w:sz w:val="16"/>
        <w:szCs w:val="16"/>
      </w:rPr>
      <w:fldChar w:fldCharType="begin"/>
    </w:r>
    <w:r w:rsidRPr="00130811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Pr="00130811">
      <w:rPr>
        <w:rFonts w:ascii="TT Hoves Medium" w:hAnsi="TT Hoves Medium"/>
        <w:color w:val="8F8E8C"/>
        <w:sz w:val="16"/>
        <w:szCs w:val="16"/>
      </w:rPr>
      <w:fldChar w:fldCharType="separate"/>
    </w:r>
    <w:r>
      <w:rPr>
        <w:rFonts w:ascii="TT Hoves Medium" w:hAnsi="TT Hoves Medium"/>
        <w:color w:val="8F8E8C"/>
        <w:sz w:val="16"/>
        <w:szCs w:val="16"/>
      </w:rPr>
      <w:t>3</w:t>
    </w:r>
    <w:r w:rsidRPr="00130811">
      <w:rPr>
        <w:rFonts w:ascii="TT Hoves Medium" w:hAnsi="TT Hoves Medium"/>
        <w:color w:val="8F8E8C"/>
        <w:sz w:val="16"/>
        <w:szCs w:val="16"/>
      </w:rPr>
      <w:fldChar w:fldCharType="end"/>
    </w:r>
    <w:r w:rsidRPr="00130811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6D39C3AC" wp14:editId="5C149F55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794568350" name="Casella di testo 794568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58609" w14:textId="77777777" w:rsidR="009D1248" w:rsidRPr="006A1651" w:rsidRDefault="009D1248" w:rsidP="009D1248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6A1651">
                            <w:rPr>
                              <w:color w:val="F2F2F2"/>
                              <w:sz w:val="16"/>
                              <w:szCs w:val="16"/>
                            </w:rPr>
                            <w:t>ModQG02_</w:t>
                          </w:r>
                          <w:r>
                            <w:rPr>
                              <w:color w:val="F2F2F2"/>
                              <w:sz w:val="16"/>
                              <w:szCs w:val="16"/>
                            </w:rPr>
                            <w:t>4</w:t>
                          </w:r>
                          <w:r w:rsidRPr="006A1651">
                            <w:rPr>
                              <w:color w:val="F2F2F2"/>
                              <w:sz w:val="16"/>
                              <w:szCs w:val="16"/>
                            </w:rPr>
                            <w:t xml:space="preserve"> –201</w:t>
                          </w:r>
                          <w:r>
                            <w:rPr>
                              <w:color w:val="F2F2F2"/>
                              <w:sz w:val="16"/>
                              <w:szCs w:val="16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39C3AC" id="Casella di testo 794568350" o:spid="_x0000_s1036" type="#_x0000_t202" style="position:absolute;left:0;text-align:left;margin-left:68.85pt;margin-top:813.6pt;width:94.8pt;height:34.2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R95AEAAKgDAAAOAAAAZHJzL2Uyb0RvYy54bWysU8tu2zAQvBfoPxC815IdJ64Fy0GaIEWB&#10;9AGk+QCKIiWiEpdd0pbcr++Schy3vQW9ECSXmp2ZHW2ux75je4XegC35fJZzpqyE2tim5E/f79+9&#10;58wHYWvRgVUlPyjPr7dv32wGV6gFtNDVChmBWF8MruRtCK7IMi9b1Qs/A6csFTVgLwIdsclqFAOh&#10;9122yPOrbACsHYJU3tPt3VTk24SvtZLhq9ZeBdaVnLiFtGJaq7hm240oGhSuNfJIQ7yCRS+MpaYn&#10;qDsRBNuh+QeqNxLBgw4zCX0GWhupkgZSM8//UvPYCqeSFjLHu5NN/v/Byi/7R/cNWRg/wEgDTCK8&#10;ewD5wzMLt62wjbpBhKFVoqbG82hZNjhfHD+NVvvCR5Bq+Aw1DVnsAiSgUWMfXSGdjNBpAIeT6WoM&#10;TMaWi/xifUUlSbXlxXK9ukwtRPH8tUMfPiroWdyUHGmoCV3sH3yIbETx/CQ2s3Bvui4NtrN/XNDD&#10;eJPYR8IT9TBWIzN1yVexbxRTQX0gOQhTXCjetGkBf3E2UFRK7n/uBCrOuk+WLFnPl8uYrXRYXq4W&#10;dMDzSnVeEVYSVMkDZ9P2Nkx53Dk0TUudpiFYuCEbtUkKX1gd6VMckvBjdGPezs/p1csPtv0N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gBIR9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50058609" w14:textId="77777777" w:rsidR="009D1248" w:rsidRPr="006A1651" w:rsidRDefault="009D1248" w:rsidP="009D1248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6A1651">
                      <w:rPr>
                        <w:color w:val="F2F2F2"/>
                        <w:sz w:val="16"/>
                        <w:szCs w:val="16"/>
                      </w:rPr>
                      <w:t>ModQG02_</w:t>
                    </w:r>
                    <w:r>
                      <w:rPr>
                        <w:color w:val="F2F2F2"/>
                        <w:sz w:val="16"/>
                        <w:szCs w:val="16"/>
                      </w:rPr>
                      <w:t>4</w:t>
                    </w:r>
                    <w:r w:rsidRPr="006A1651">
                      <w:rPr>
                        <w:color w:val="F2F2F2"/>
                        <w:sz w:val="16"/>
                        <w:szCs w:val="16"/>
                      </w:rPr>
                      <w:t xml:space="preserve"> –201</w:t>
                    </w:r>
                    <w:r>
                      <w:rPr>
                        <w:color w:val="F2F2F2"/>
                        <w:sz w:val="16"/>
                        <w:szCs w:val="16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Pr="00130811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709952" behindDoc="0" locked="0" layoutInCell="1" allowOverlap="1" wp14:anchorId="1E3177D7" wp14:editId="6ACF4586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53" name="Immagine 794568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B6E89" w14:textId="77777777" w:rsidR="003B4D1E" w:rsidRDefault="003B4D1E">
      <w:r>
        <w:separator/>
      </w:r>
    </w:p>
  </w:footnote>
  <w:footnote w:type="continuationSeparator" w:id="0">
    <w:p w14:paraId="2C9F933D" w14:textId="77777777" w:rsidR="003B4D1E" w:rsidRDefault="003B4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F89D4" w14:textId="753EE837" w:rsidR="00106ABA" w:rsidRDefault="007277E2" w:rsidP="00106ABA">
    <w:pPr>
      <w:pStyle w:val="Header"/>
      <w:ind w:left="-2126"/>
      <w:jc w:val="left"/>
    </w:pPr>
    <w:r>
      <w:rPr>
        <w:noProof/>
      </w:rPr>
      <w:drawing>
        <wp:anchor distT="0" distB="0" distL="114300" distR="114300" simplePos="0" relativeHeight="251670015" behindDoc="0" locked="0" layoutInCell="1" allowOverlap="1" wp14:anchorId="70FCF2D7" wp14:editId="5613DD90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37" name="Immagine 79456833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99BE72" w14:textId="01C462A1" w:rsidR="00106ABA" w:rsidRDefault="00106ABA" w:rsidP="00106ABA">
    <w:pPr>
      <w:pStyle w:val="Header"/>
      <w:ind w:left="-2126"/>
      <w:jc w:val="left"/>
    </w:pPr>
  </w:p>
  <w:p w14:paraId="0A0E8E1B" w14:textId="0F8A5FB5" w:rsidR="00106ABA" w:rsidRDefault="00106ABA" w:rsidP="00106ABA">
    <w:pPr>
      <w:pStyle w:val="Header"/>
      <w:ind w:left="-2126"/>
      <w:jc w:val="left"/>
    </w:pPr>
  </w:p>
  <w:p w14:paraId="7DBEAD0E" w14:textId="2393D032" w:rsidR="003D1991" w:rsidRDefault="00C63D3E" w:rsidP="007277E2">
    <w:pPr>
      <w:pStyle w:val="Header"/>
      <w:jc w:val="left"/>
    </w:pPr>
    <w:r>
      <w:rPr>
        <w:noProof/>
      </w:rPr>
      <mc:AlternateContent>
        <mc:Choice Requires="wps">
          <w:drawing>
            <wp:anchor distT="45720" distB="45720" distL="114300" distR="114300" simplePos="0" relativeHeight="251692544" behindDoc="1" locked="0" layoutInCell="1" allowOverlap="1" wp14:anchorId="521F54EC" wp14:editId="04CECF85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E6E7A" w14:textId="75831C34" w:rsidR="00D05CBF" w:rsidRPr="00D05CBF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</w:t>
                          </w: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,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91</w:t>
                          </w:r>
                        </w:p>
                        <w:p w14:paraId="58D13408" w14:textId="77777777" w:rsidR="00D05CBF" w:rsidRPr="00D05CBF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35121 Padova | </w:t>
                          </w:r>
                          <w:proofErr w:type="spellStart"/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6CC5FE74" w14:textId="1676B26D" w:rsidR="00D05CBF" w:rsidRPr="00066058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DD247E9" w14:textId="77777777" w:rsidR="00D05CBF" w:rsidRPr="00066058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642C8162" w14:textId="0CFBC6DC" w:rsidR="000C058D" w:rsidRPr="009D1248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1588072A" w14:textId="77777777" w:rsidR="000C058D" w:rsidRPr="009D1248" w:rsidRDefault="000C058D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7E51AB6B" w14:textId="1D4E2AED" w:rsidR="00D05CBF" w:rsidRPr="009D1248" w:rsidRDefault="00000000" w:rsidP="006E3DCC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="006E3DCC" w:rsidRPr="006E3DCC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</w:rPr>
                              <w:t>www.incide.it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1F54EC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9" type="#_x0000_t202" style="position:absolute;margin-left:-113.25pt;margin-top:20.5pt;width:107.25pt;height:110.6pt;z-index:-25162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FgDAIAAPc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m3F4v8csWZpNh8mS/JTTVE8XzdoQ8fFHQsGiVH2mqCF8d7H2I7onhOidU8GF3vtDHJwX21&#10;NciOghSwS9+E/luasawv+fVqsUrIFuL9JI5OB1Ko0V3Jr/L4jZqJdLy3dUoJQpvRpk6MnfiJlIzk&#10;hKEaKDHyVEH9SEwhjEqkl0NGC/iLs55UWHL/8yBQcWY+WmL7er5cRtkmZ7m6JGoYnkeq84iwkqBK&#10;HjgbzW1IUk88uFvayk4nvl46mXoldSUap5cQ5Xvup6yX97p5AgAA//8DAFBLAwQUAAYACAAAACEA&#10;eHvo498AAAALAQAADwAAAGRycy9kb3ducmV2LnhtbEyPTUvEMBCG74L/IYzgrZs2uEVq02Vx8eJB&#10;cBX0mG2mTbH5IMl26793POlthnl453nb3WpntmBMk3cSqk0JDF3v9eRGCe9vT8U9sJSV02r2DiV8&#10;Y4Jdd33Vqkb7i3vF5ZhHRiEuNUqCyTk0nKfeoFVp4wM6ug0+WpVpjSPXUV0o3M5clGXNrZocfTAq&#10;4KPB/ut4thI+rJn0Ib58DnpeDs/DfhvWGKS8vVn3D8AyrvkPhl99UoeOnE7+7HRis4RCiHpLrIS7&#10;ikoRUVSChpMEUQsBvGv5/w7dDwAAAP//AwBQSwECLQAUAAYACAAAACEAtoM4kv4AAADhAQAAEwAA&#10;AAAAAAAAAAAAAAAAAAAAW0NvbnRlbnRfVHlwZXNdLnhtbFBLAQItABQABgAIAAAAIQA4/SH/1gAA&#10;AJQBAAALAAAAAAAAAAAAAAAAAC8BAABfcmVscy8ucmVsc1BLAQItABQABgAIAAAAIQBDZwFgDAIA&#10;APcDAAAOAAAAAAAAAAAAAAAAAC4CAABkcnMvZTJvRG9jLnhtbFBLAQItABQABgAIAAAAIQB4e+jj&#10;3wAAAAsBAAAPAAAAAAAAAAAAAAAAAGYEAABkcnMvZG93bnJldi54bWxQSwUGAAAAAAQABADzAAAA&#10;cgUAAAAA&#10;" stroked="f">
              <v:textbox style="mso-fit-shape-to-text:t">
                <w:txbxContent>
                  <w:p w14:paraId="62AE6E7A" w14:textId="75831C34" w:rsidR="00D05CBF" w:rsidRPr="00D05CBF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</w:t>
                    </w:r>
                    <w:r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,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91</w:t>
                    </w:r>
                  </w:p>
                  <w:p w14:paraId="58D13408" w14:textId="77777777" w:rsidR="00D05CBF" w:rsidRPr="00D05CBF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6CC5FE74" w14:textId="1676B26D" w:rsidR="00D05CBF" w:rsidRPr="00066058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DD247E9" w14:textId="77777777" w:rsidR="00D05CBF" w:rsidRPr="00066058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642C8162" w14:textId="0CFBC6DC" w:rsidR="000C058D" w:rsidRPr="009D1248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1588072A" w14:textId="77777777" w:rsidR="000C058D" w:rsidRPr="009D1248" w:rsidRDefault="000C058D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7E51AB6B" w14:textId="1D4E2AED" w:rsidR="00D05CBF" w:rsidRPr="009D1248" w:rsidRDefault="00000000" w:rsidP="006E3DCC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</w:rPr>
                    </w:pPr>
                    <w:hyperlink r:id="rId4" w:history="1">
                      <w:r w:rsidR="006E3DCC" w:rsidRPr="006E3DCC">
                        <w:rPr>
                          <w:rStyle w:val="Hyperlink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</w:rPr>
                        <w:t>www.incide.it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84598E"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52570401" wp14:editId="76C9471B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15" name="Connettore dirit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F21692" id="Connettore diritto 15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ED6A3" w14:textId="0D59E3EC" w:rsidR="009D1248" w:rsidRDefault="009D1248" w:rsidP="009D1248">
    <w:pPr>
      <w:pStyle w:val="Header"/>
      <w:ind w:left="-2126"/>
      <w:jc w:val="left"/>
    </w:pPr>
    <w:r>
      <w:rPr>
        <w:noProof/>
      </w:rPr>
      <w:drawing>
        <wp:anchor distT="0" distB="0" distL="114300" distR="114300" simplePos="0" relativeHeight="251718144" behindDoc="0" locked="0" layoutInCell="1" allowOverlap="1" wp14:anchorId="48030190" wp14:editId="365FBC8B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57" name="Immagine 79456835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FE18FC" w14:textId="4C899912" w:rsidR="009D1248" w:rsidRDefault="009D1248" w:rsidP="009D1248">
    <w:pPr>
      <w:pStyle w:val="Header"/>
      <w:jc w:val="left"/>
    </w:pPr>
  </w:p>
  <w:p w14:paraId="55C21431" w14:textId="77777777" w:rsidR="009D1248" w:rsidRDefault="009D1248" w:rsidP="009D1248">
    <w:pPr>
      <w:pStyle w:val="Header"/>
      <w:jc w:val="left"/>
    </w:pPr>
  </w:p>
  <w:p w14:paraId="3E312B36" w14:textId="099AD9A6" w:rsidR="00DF37C4" w:rsidRDefault="00E222B5" w:rsidP="009D1248">
    <w:pPr>
      <w:pStyle w:val="Header"/>
      <w:jc w:val="left"/>
    </w:pPr>
    <w:r>
      <w:rPr>
        <w:noProof/>
      </w:rPr>
      <w:drawing>
        <wp:anchor distT="0" distB="0" distL="114300" distR="114300" simplePos="0" relativeHeight="251722240" behindDoc="1" locked="0" layoutInCell="1" allowOverlap="1" wp14:anchorId="62D8B55A" wp14:editId="01CC966F">
          <wp:simplePos x="0" y="0"/>
          <wp:positionH relativeFrom="column">
            <wp:posOffset>-1338266</wp:posOffset>
          </wp:positionH>
          <wp:positionV relativeFrom="paragraph">
            <wp:posOffset>2832534</wp:posOffset>
          </wp:positionV>
          <wp:extent cx="401541" cy="402590"/>
          <wp:effectExtent l="0" t="0" r="0" b="0"/>
          <wp:wrapNone/>
          <wp:docPr id="794568358" name="Immagine 794568358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8358" name="Immagine 794568358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076" cy="406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1248">
      <w:rPr>
        <w:noProof/>
      </w:rPr>
      <mc:AlternateContent>
        <mc:Choice Requires="wps">
          <w:drawing>
            <wp:anchor distT="45720" distB="45720" distL="114300" distR="114300" simplePos="0" relativeHeight="251720192" behindDoc="1" locked="0" layoutInCell="1" allowOverlap="1" wp14:anchorId="11D0E210" wp14:editId="157D30D2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794568354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0DF8" w14:textId="77777777" w:rsidR="009D1248" w:rsidRPr="00D05CBF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Headquarter</w:t>
                          </w:r>
                        </w:p>
                        <w:p w14:paraId="50B0AF38" w14:textId="77777777" w:rsidR="009D1248" w:rsidRPr="00D05CBF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</w:t>
                          </w: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,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91</w:t>
                          </w:r>
                        </w:p>
                        <w:p w14:paraId="253EE62A" w14:textId="77777777" w:rsidR="009D1248" w:rsidRPr="00D05CBF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35121 Padova | </w:t>
                          </w:r>
                          <w:proofErr w:type="spellStart"/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7910A588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EAB4F2A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5D08C25E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66058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34156E42" w14:textId="77777777" w:rsidR="009D1248" w:rsidRPr="000C058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3533B936" w14:textId="77777777" w:rsidR="009D1248" w:rsidRPr="00D05CBF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D05CBF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Registered</w:t>
                          </w:r>
                          <w:proofErr w:type="spellEnd"/>
                          <w:r w:rsidRPr="00D05CBF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 xml:space="preserve"> office</w:t>
                          </w:r>
                        </w:p>
                        <w:p w14:paraId="1C55214A" w14:textId="77777777" w:rsidR="009D1248" w:rsidRPr="00D05CBF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Armistizio</w:t>
                          </w: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,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13</w:t>
                          </w:r>
                        </w:p>
                        <w:p w14:paraId="08EAD11A" w14:textId="77777777" w:rsid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35142 Padova | </w:t>
                          </w:r>
                          <w:proofErr w:type="spellStart"/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33649548" w14:textId="77777777" w:rsidR="009D1248" w:rsidRPr="007277E2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7277E2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P. Iva, C.F.</w:t>
                          </w: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&amp;</w:t>
                          </w:r>
                          <w:r w:rsidRPr="007277E2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VAT code</w:t>
                          </w:r>
                        </w:p>
                        <w:p w14:paraId="34BFC5E5" w14:textId="77777777" w:rsid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n° 03340490279</w:t>
                          </w:r>
                        </w:p>
                        <w:p w14:paraId="3C17BAC2" w14:textId="77777777" w:rsidR="009D1248" w:rsidRPr="00C63D3E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C63D3E">
                            <w:rPr>
                              <w:rFonts w:ascii="TT Hoves" w:hAnsi="TT Hoves"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Registro delle imprese di</w:t>
                          </w:r>
                          <w:r w:rsidRPr="00C63D3E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C63D3E">
                            <w:rPr>
                              <w:rFonts w:ascii="TT Hoves" w:hAnsi="TT Hoves"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Padova n°03340490279</w:t>
                          </w:r>
                        </w:p>
                        <w:p w14:paraId="756472C6" w14:textId="77777777" w:rsid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C058D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R.E.A. PD-329557</w:t>
                          </w:r>
                        </w:p>
                        <w:p w14:paraId="29940F04" w14:textId="77777777" w:rsidR="009D1248" w:rsidRPr="00C63D3E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0C058D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Cap</w:t>
                          </w: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.</w:t>
                          </w:r>
                          <w:r w:rsidRPr="000C058D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Sociale € </w:t>
                          </w:r>
                          <w:r w:rsidRPr="00C63D3E">
                            <w:rPr>
                              <w:rFonts w:ascii="TT Hoves" w:hAnsi="TT Hoves" w:cs="TTHoves-Regular"/>
                              <w:color w:val="8F8E8C"/>
                              <w:sz w:val="14"/>
                              <w:szCs w:val="14"/>
                            </w:rPr>
                            <w:t>500</w:t>
                          </w:r>
                          <w:r w:rsidRPr="00C63D3E">
                            <w:rPr>
                              <w:rFonts w:ascii="TT Hoves" w:hAnsi="TT Hoves" w:cs="TT Hoves Light"/>
                              <w:color w:val="8F8E8C"/>
                              <w:sz w:val="14"/>
                              <w:szCs w:val="14"/>
                            </w:rPr>
                            <w:t>˙0</w:t>
                          </w:r>
                          <w:r>
                            <w:rPr>
                              <w:rFonts w:ascii="TT Hoves" w:hAnsi="TT Hoves" w:cs="TT Hoves Light"/>
                              <w:color w:val="8F8E8C"/>
                              <w:sz w:val="14"/>
                              <w:szCs w:val="14"/>
                            </w:rPr>
                            <w:t>00</w:t>
                          </w:r>
                        </w:p>
                        <w:p w14:paraId="3010D450" w14:textId="77777777" w:rsidR="009D1248" w:rsidRPr="000C058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10ADBBF6" w14:textId="77777777" w:rsidR="009D1248" w:rsidRPr="00C63D3E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</w:pPr>
                          <w:r w:rsidRPr="00C63D3E"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  <w:t>ITALY | FRANCE | SUISSE | MAROC</w:t>
                          </w:r>
                        </w:p>
                        <w:p w14:paraId="74107700" w14:textId="77777777" w:rsidR="009D1248" w:rsidRPr="00C63D3E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36B22267" w14:textId="77777777" w:rsidR="009D1248" w:rsidRPr="00C63D3E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6ADE965E" w14:textId="7EE0CEAB" w:rsidR="009D1248" w:rsidRPr="006E3DCC" w:rsidRDefault="00000000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</w:rPr>
                          </w:pPr>
                          <w:hyperlink r:id="rId5" w:history="1">
                            <w:r w:rsidR="009D1248" w:rsidRPr="006E3DCC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</w:rPr>
                              <w:t>www.incide.it</w:t>
                            </w:r>
                          </w:hyperlink>
                        </w:p>
                        <w:p w14:paraId="783B82E4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Regular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1E1950A7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4C37D8D4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158625C5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5663A77E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481D7E11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2E7A1E3B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1DE67EEC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" w:hAnsi="TT Hoves" w:cs="TTHoves-Medium"/>
                              <w:color w:val="8F8E8C"/>
                              <w:spacing w:val="-3"/>
                              <w:sz w:val="10"/>
                              <w:szCs w:val="10"/>
                            </w:rPr>
                          </w:pPr>
                        </w:p>
                        <w:p w14:paraId="2E9FF422" w14:textId="77777777" w:rsidR="009D1248" w:rsidRPr="0006605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4965925E" w14:textId="77777777" w:rsidR="009D1248" w:rsidRPr="000C058D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en-US"/>
                            </w:rPr>
                          </w:pPr>
                          <w:r w:rsidRPr="000C058D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 xml:space="preserve">TÜV </w:t>
                          </w:r>
                          <w:r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certifications</w:t>
                          </w:r>
                          <w:r w:rsidRPr="000C058D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:</w:t>
                          </w:r>
                        </w:p>
                        <w:p w14:paraId="58AD0E11" w14:textId="77777777" w:rsidR="009D1248" w:rsidRPr="00E222B5" w:rsidRDefault="009D1248" w:rsidP="00136956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en-US"/>
                            </w:rPr>
                          </w:pPr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en-US"/>
                            </w:rPr>
                            <w:t>UNI EN ISO 9001:2015</w:t>
                          </w:r>
                        </w:p>
                        <w:p w14:paraId="02018DED" w14:textId="77777777" w:rsidR="009D1248" w:rsidRPr="00D05CBF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50 100 16960 Rev.001</w:t>
                          </w:r>
                        </w:p>
                        <w:p w14:paraId="10AE7838" w14:textId="77777777" w:rsidR="009D1248" w:rsidRPr="00E222B5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</w:pPr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>UNI EN ISO 14001:2015</w:t>
                          </w:r>
                        </w:p>
                        <w:p w14:paraId="1046BBE3" w14:textId="77777777" w:rsidR="009D1248" w:rsidRPr="00D05CBF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50 100 17045</w:t>
                          </w:r>
                        </w:p>
                        <w:p w14:paraId="04A2BF25" w14:textId="77777777" w:rsidR="009D1248" w:rsidRPr="00E222B5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</w:pPr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>UNI ISO 45001:2018</w:t>
                          </w:r>
                        </w:p>
                        <w:p w14:paraId="728BB373" w14:textId="77777777" w:rsidR="009D1248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</w:t>
                          </w:r>
                          <w:r w:rsidRPr="00D05CBF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0C058D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50 100 17044</w:t>
                          </w:r>
                        </w:p>
                        <w:p w14:paraId="75C5EAE4" w14:textId="77777777" w:rsidR="00136956" w:rsidRPr="00E222B5" w:rsidRDefault="00136956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</w:pPr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>UNI/</w:t>
                          </w:r>
                          <w:proofErr w:type="spellStart"/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>PdR</w:t>
                          </w:r>
                          <w:proofErr w:type="spellEnd"/>
                          <w:r w:rsidRPr="00E222B5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 xml:space="preserve"> 125:2022</w:t>
                          </w:r>
                        </w:p>
                        <w:p w14:paraId="557ECAFB" w14:textId="2401E863" w:rsidR="00136956" w:rsidRDefault="00136956" w:rsidP="00136956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136956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 50 100 17606</w:t>
                          </w:r>
                        </w:p>
                        <w:p w14:paraId="6BA48DE2" w14:textId="77777777" w:rsidR="00136956" w:rsidRPr="000C058D" w:rsidRDefault="00136956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D0E210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-113.25pt;margin-top:20.5pt;width:107.25pt;height:110.6pt;z-index:-251596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NlEQIAAP4DAAAOAAAAZHJzL2Uyb0RvYy54bWysU9tu2zAMfR+wfxD0vtjJkl6MOEWXLsOA&#10;7gJ0+wBZlmNhsqhRSuzu60vJbpptb8P8IIgmeUgeHq1vhs6wo0KvwZZ8Pss5U1ZCre2+5N+/7d5c&#10;ceaDsLUwYFXJH5XnN5vXr9a9K9QCWjC1QkYg1he9K3kbgiuyzMtWdcLPwClLzgawE4FM3Gc1ip7Q&#10;O5Mt8vwi6wFrhyCV9/T3bnTyTcJvGiXDl6bxKjBTcuotpBPTWcUz26xFsUfhWi2nNsQ/dNEJbano&#10;CepOBMEOqP+C6rRE8NCEmYQug6bRUqUZaJp5/sc0D61wKs1C5Hh3osn/P1j5+fjgviILwzsYaIFp&#10;CO/uQf7wzMK2FXavbhGhb5WoqfA8Upb1zhdTaqTaFz6CVP0nqGnJ4hAgAQ0NdpEVmpMROi3g8US6&#10;GgKTseTbi0V+ueJMkm++zJdkphqieE536MMHBR2Ll5IjbTXBi+O9D7EdUTyHxGoejK532phk4L7a&#10;GmRHQQrYpW9C/y3MWNaX/Hq1WCVkCzE/iaPTgRRqdFfyqzx+o2YiHe9tnUKC0Ga8UyfGTvxESkZy&#10;wlANTNclX8bcSFcF9SMRhjAKkh4QXVrAX5z1JMaS+58HgYoz89ES6dfz5TKqNxnL1SUxxPDcU517&#10;hJUEVfLA2XjdhqT4RIe7peXsdKLtpZOpZRJZYnN6EFHF53aKenm2mycAAAD//wMAUEsDBBQABgAI&#10;AAAAIQB4e+jj3wAAAAsBAAAPAAAAZHJzL2Rvd25yZXYueG1sTI9NS8QwEIbvgv8hjOCtmza4RWrT&#10;ZXHx4kFwFfSYbaZNsfkgyXbrv3c86W2GeXjnedvdame2YEyTdxKqTQkMXe/15EYJ729PxT2wlJXT&#10;avYOJXxjgl13fdWqRvuLe8XlmEdGIS41SoLJOTScp96gVWnjAzq6DT5alWmNI9dRXSjczlyUZc2t&#10;mhx9MCrgo8H+63i2Ej6smfQhvnwOel4Oz8N+G9YYpLy9WfcPwDKu+Q+GX31Sh46cTv7sdGKzhEKI&#10;ekushLuKShFRVIKGkwRRCwG8a/n/Dt0PAAAA//8DAFBLAQItABQABgAIAAAAIQC2gziS/gAAAOEB&#10;AAATAAAAAAAAAAAAAAAAAAAAAABbQ29udGVudF9UeXBlc10ueG1sUEsBAi0AFAAGAAgAAAAhADj9&#10;If/WAAAAlAEAAAsAAAAAAAAAAAAAAAAALwEAAF9yZWxzLy5yZWxzUEsBAi0AFAAGAAgAAAAhAJ48&#10;c2URAgAA/gMAAA4AAAAAAAAAAAAAAAAALgIAAGRycy9lMm9Eb2MueG1sUEsBAi0AFAAGAAgAAAAh&#10;AHh76OPfAAAACwEAAA8AAAAAAAAAAAAAAAAAawQAAGRycy9kb3ducmV2LnhtbFBLBQYAAAAABAAE&#10;APMAAAB3BQAAAAA=&#10;" stroked="f">
              <v:textbox style="mso-fit-shape-to-text:t">
                <w:txbxContent>
                  <w:p w14:paraId="30FC0DF8" w14:textId="77777777" w:rsidR="009D1248" w:rsidRPr="00D05CBF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Headquarter</w:t>
                    </w:r>
                  </w:p>
                  <w:p w14:paraId="50B0AF38" w14:textId="77777777" w:rsidR="009D1248" w:rsidRPr="00D05CBF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</w:t>
                    </w:r>
                    <w:r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,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91</w:t>
                    </w:r>
                  </w:p>
                  <w:p w14:paraId="253EE62A" w14:textId="77777777" w:rsidR="009D1248" w:rsidRPr="00D05CBF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7910A588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EAB4F2A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5D08C25E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66058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34156E42" w14:textId="77777777" w:rsidR="009D1248" w:rsidRPr="000C058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3533B936" w14:textId="77777777" w:rsidR="009D1248" w:rsidRPr="00D05CBF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proofErr w:type="spellStart"/>
                    <w:r w:rsidRPr="00D05CBF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Registered</w:t>
                    </w:r>
                    <w:proofErr w:type="spellEnd"/>
                    <w:r w:rsidRPr="00D05CBF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 xml:space="preserve"> office</w:t>
                    </w:r>
                  </w:p>
                  <w:p w14:paraId="1C55214A" w14:textId="77777777" w:rsidR="009D1248" w:rsidRPr="00D05CBF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Armistizio</w:t>
                    </w:r>
                    <w:r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,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13</w:t>
                    </w:r>
                  </w:p>
                  <w:p w14:paraId="08EAD11A" w14:textId="77777777" w:rsid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35142 Padova | </w:t>
                    </w:r>
                    <w:proofErr w:type="spellStart"/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33649548" w14:textId="77777777" w:rsidR="009D1248" w:rsidRPr="007277E2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7277E2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P. Iva, C.F.</w:t>
                    </w:r>
                    <w:r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&amp;</w:t>
                    </w:r>
                    <w:r w:rsidRPr="007277E2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VAT code</w:t>
                    </w:r>
                  </w:p>
                  <w:p w14:paraId="34BFC5E5" w14:textId="77777777" w:rsid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D05CBF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n° 03340490279</w:t>
                    </w:r>
                  </w:p>
                  <w:p w14:paraId="3C17BAC2" w14:textId="77777777" w:rsidR="009D1248" w:rsidRPr="00C63D3E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C63D3E">
                      <w:rPr>
                        <w:rFonts w:ascii="TT Hoves" w:hAnsi="TT Hoves" w:cs="TTHoves-Regular"/>
                        <w:color w:val="8F8E8C"/>
                        <w:spacing w:val="-1"/>
                        <w:sz w:val="14"/>
                        <w:szCs w:val="14"/>
                      </w:rPr>
                      <w:t>Registro delle imprese di</w:t>
                    </w:r>
                    <w:r w:rsidRPr="00C63D3E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</w:t>
                    </w:r>
                    <w:r w:rsidRPr="00C63D3E">
                      <w:rPr>
                        <w:rFonts w:ascii="TT Hoves" w:hAnsi="TT Hoves" w:cs="TTHoves-Regular"/>
                        <w:color w:val="8F8E8C"/>
                        <w:spacing w:val="-1"/>
                        <w:sz w:val="14"/>
                        <w:szCs w:val="14"/>
                      </w:rPr>
                      <w:t>Padova n°03340490279</w:t>
                    </w:r>
                  </w:p>
                  <w:p w14:paraId="756472C6" w14:textId="77777777" w:rsid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C058D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R.E.A. PD-329557</w:t>
                    </w:r>
                  </w:p>
                  <w:p w14:paraId="29940F04" w14:textId="77777777" w:rsidR="009D1248" w:rsidRPr="00C63D3E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0C058D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Cap</w:t>
                    </w:r>
                    <w:r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.</w:t>
                    </w:r>
                    <w:r w:rsidRPr="000C058D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Sociale € </w:t>
                    </w:r>
                    <w:r w:rsidRPr="00C63D3E">
                      <w:rPr>
                        <w:rFonts w:ascii="TT Hoves" w:hAnsi="TT Hoves" w:cs="TTHoves-Regular"/>
                        <w:color w:val="8F8E8C"/>
                        <w:sz w:val="14"/>
                        <w:szCs w:val="14"/>
                      </w:rPr>
                      <w:t>500</w:t>
                    </w:r>
                    <w:r w:rsidRPr="00C63D3E">
                      <w:rPr>
                        <w:rFonts w:ascii="TT Hoves" w:hAnsi="TT Hoves" w:cs="TT Hoves Light"/>
                        <w:color w:val="8F8E8C"/>
                        <w:sz w:val="14"/>
                        <w:szCs w:val="14"/>
                      </w:rPr>
                      <w:t>˙0</w:t>
                    </w:r>
                    <w:r>
                      <w:rPr>
                        <w:rFonts w:ascii="TT Hoves" w:hAnsi="TT Hoves" w:cs="TT Hoves Light"/>
                        <w:color w:val="8F8E8C"/>
                        <w:sz w:val="14"/>
                        <w:szCs w:val="14"/>
                      </w:rPr>
                      <w:t>00</w:t>
                    </w:r>
                  </w:p>
                  <w:p w14:paraId="3010D450" w14:textId="77777777" w:rsidR="009D1248" w:rsidRPr="000C058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10ADBBF6" w14:textId="77777777" w:rsidR="009D1248" w:rsidRPr="00C63D3E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</w:pPr>
                    <w:r w:rsidRPr="00C63D3E"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  <w:t>ITALY | FRANCE | SUISSE | MAROC</w:t>
                    </w:r>
                  </w:p>
                  <w:p w14:paraId="74107700" w14:textId="77777777" w:rsidR="009D1248" w:rsidRPr="00C63D3E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36B22267" w14:textId="77777777" w:rsidR="009D1248" w:rsidRPr="00C63D3E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6ADE965E" w14:textId="7EE0CEAB" w:rsidR="009D1248" w:rsidRPr="006E3DCC" w:rsidRDefault="00000000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</w:rPr>
                    </w:pPr>
                    <w:hyperlink r:id="rId6" w:history="1">
                      <w:r w:rsidR="009D1248" w:rsidRPr="006E3DCC">
                        <w:rPr>
                          <w:rStyle w:val="Hyperlink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</w:rPr>
                        <w:t>www.incide.it</w:t>
                      </w:r>
                    </w:hyperlink>
                  </w:p>
                  <w:p w14:paraId="783B82E4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Regular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1E1950A7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4C37D8D4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158625C5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5663A77E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481D7E11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2E7A1E3B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1DE67EEC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" w:hAnsi="TT Hoves" w:cs="TTHoves-Medium"/>
                        <w:color w:val="8F8E8C"/>
                        <w:spacing w:val="-3"/>
                        <w:sz w:val="10"/>
                        <w:szCs w:val="10"/>
                      </w:rPr>
                    </w:pPr>
                  </w:p>
                  <w:p w14:paraId="2E9FF422" w14:textId="77777777" w:rsidR="009D1248" w:rsidRPr="0006605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4"/>
                        <w:szCs w:val="14"/>
                      </w:rPr>
                    </w:pPr>
                  </w:p>
                  <w:p w14:paraId="4965925E" w14:textId="77777777" w:rsidR="009D1248" w:rsidRPr="000C058D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en-US"/>
                      </w:rPr>
                    </w:pPr>
                    <w:r w:rsidRPr="000C058D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 xml:space="preserve">TÜV </w:t>
                    </w:r>
                    <w:r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>certifications</w:t>
                    </w:r>
                    <w:r w:rsidRPr="000C058D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en-US"/>
                      </w:rPr>
                      <w:t>:</w:t>
                    </w:r>
                  </w:p>
                  <w:p w14:paraId="58AD0E11" w14:textId="77777777" w:rsidR="009D1248" w:rsidRPr="00E222B5" w:rsidRDefault="009D1248" w:rsidP="00136956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en-US"/>
                      </w:rPr>
                    </w:pPr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en-US"/>
                      </w:rPr>
                      <w:t>UNI EN ISO 9001:2015</w:t>
                    </w:r>
                  </w:p>
                  <w:p w14:paraId="02018DED" w14:textId="77777777" w:rsidR="009D1248" w:rsidRPr="00D05CBF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50 100 16960 Rev.001</w:t>
                    </w:r>
                  </w:p>
                  <w:p w14:paraId="10AE7838" w14:textId="77777777" w:rsidR="009D1248" w:rsidRPr="00E222B5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</w:pPr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UNI EN ISO 14001:2015</w:t>
                    </w:r>
                  </w:p>
                  <w:p w14:paraId="1046BBE3" w14:textId="77777777" w:rsidR="009D1248" w:rsidRPr="00D05CBF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50 100 17045</w:t>
                    </w:r>
                  </w:p>
                  <w:p w14:paraId="04A2BF25" w14:textId="77777777" w:rsidR="009D1248" w:rsidRPr="00E222B5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</w:pPr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UNI ISO 45001:2018</w:t>
                    </w:r>
                  </w:p>
                  <w:p w14:paraId="728BB373" w14:textId="77777777" w:rsidR="009D1248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</w:t>
                    </w:r>
                    <w:r w:rsidRPr="00D05CBF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</w:t>
                    </w:r>
                    <w:r w:rsidRPr="000C058D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50 100 17044</w:t>
                    </w:r>
                  </w:p>
                  <w:p w14:paraId="75C5EAE4" w14:textId="77777777" w:rsidR="00136956" w:rsidRPr="00E222B5" w:rsidRDefault="00136956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</w:pPr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E222B5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  <w:p w14:paraId="557ECAFB" w14:textId="2401E863" w:rsidR="00136956" w:rsidRDefault="00136956" w:rsidP="00136956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136956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 50 100 17606</w:t>
                    </w:r>
                  </w:p>
                  <w:p w14:paraId="6BA48DE2" w14:textId="77777777" w:rsidR="00136956" w:rsidRPr="000C058D" w:rsidRDefault="00136956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D1248"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7EC693D2" wp14:editId="1AD5A161">
              <wp:simplePos x="0" y="0"/>
              <wp:positionH relativeFrom="column">
                <wp:posOffset>-1349375</wp:posOffset>
              </wp:positionH>
              <wp:positionV relativeFrom="paragraph">
                <wp:posOffset>2346007</wp:posOffset>
              </wp:positionV>
              <wp:extent cx="941070" cy="0"/>
              <wp:effectExtent l="0" t="0" r="0" b="0"/>
              <wp:wrapNone/>
              <wp:docPr id="794568355" name="Connettore diritto 794568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10A784" id="Connettore diritto 794568355" o:spid="_x0000_s1026" style="position:absolute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25pt,184.7pt" to="-32.15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BQMAIDhAAAADAEAAA8AAABkcnMvZG93bnJldi54bWxMj8tOwzAQRfdI&#10;/IM1SGyq1E5aIghxqgrBAnZ9IMTOjScPYY+j2G3D32OkSrCcmaM755aryRp2wtH3jiSkcwEMqXa6&#10;p1bCfveS3APzQZFWxhFK+EYPq+r6qlSFdmfa4GkbWhZDyBdKQhfCUHDu6w6t8nM3IMVb40arQhzH&#10;lutRnWO4NTwTIudW9RQ/dGrApw7rr+3RSnhLs4/s/VXMcL3fmM9mJnZN/yzl7c20fgQWcAp/MPzq&#10;R3WootPBHUl7ZiQkWZrdRVbCIn9YAotIki8XwA6XDa9K/r9E9QMAAP//AwBQSwECLQAUAAYACAAA&#10;ACEAtoM4kv4AAADhAQAAEwAAAAAAAAAAAAAAAAAAAAAAW0NvbnRlbnRfVHlwZXNdLnhtbFBLAQIt&#10;ABQABgAIAAAAIQA4/SH/1gAAAJQBAAALAAAAAAAAAAAAAAAAAC8BAABfcmVscy8ucmVsc1BLAQIt&#10;ABQABgAIAAAAIQBBuNsCqgEAAEUDAAAOAAAAAAAAAAAAAAAAAC4CAABkcnMvZTJvRG9jLnhtbFBL&#10;AQItABQABgAIAAAAIQAUDACA4QAAAAwBAAAPAAAAAAAAAAAAAAAAAAQEAABkcnMvZG93bnJldi54&#10;bWxQSwUGAAAAAAQABADzAAAAEgUAAAAA&#10;" strokecolor="#cd211d" strokeweight="1pt">
              <v:stroke joinstyle="miter"/>
            </v:line>
          </w:pict>
        </mc:Fallback>
      </mc:AlternateContent>
    </w:r>
    <w:r w:rsidR="009D1248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050C289B" wp14:editId="3E7E6560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794568356" name="Connettore diritto 794568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4C6AF9" id="Connettore diritto 794568356" o:spid="_x0000_s1026" style="position:absolute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F6F19"/>
    <w:multiLevelType w:val="hybridMultilevel"/>
    <w:tmpl w:val="DB7A6F1E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7607CFE"/>
    <w:multiLevelType w:val="hybridMultilevel"/>
    <w:tmpl w:val="A78E9B76"/>
    <w:lvl w:ilvl="0" w:tplc="322ADF28">
      <w:start w:val="3"/>
      <w:numFmt w:val="bullet"/>
      <w:lvlText w:val="-"/>
      <w:lvlJc w:val="left"/>
      <w:pPr>
        <w:ind w:left="502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5D504C6"/>
    <w:multiLevelType w:val="hybridMultilevel"/>
    <w:tmpl w:val="B958E5A2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77B3"/>
    <w:multiLevelType w:val="hybridMultilevel"/>
    <w:tmpl w:val="EF900276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61C59"/>
    <w:multiLevelType w:val="hybridMultilevel"/>
    <w:tmpl w:val="70E8CDD2"/>
    <w:lvl w:ilvl="0" w:tplc="358A4B76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DD0A5C"/>
    <w:multiLevelType w:val="hybridMultilevel"/>
    <w:tmpl w:val="5E0E98A8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E3C42D4"/>
    <w:multiLevelType w:val="hybridMultilevel"/>
    <w:tmpl w:val="4BC6710C"/>
    <w:lvl w:ilvl="0" w:tplc="322ADF28">
      <w:start w:val="3"/>
      <w:numFmt w:val="bullet"/>
      <w:lvlText w:val="-"/>
      <w:lvlJc w:val="left"/>
      <w:pPr>
        <w:ind w:left="72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540DB"/>
    <w:multiLevelType w:val="multilevel"/>
    <w:tmpl w:val="E1C4BB98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8" w15:restartNumberingAfterBreak="0">
    <w:nsid w:val="53E008B4"/>
    <w:multiLevelType w:val="multilevel"/>
    <w:tmpl w:val="AF943458"/>
    <w:styleLink w:val="ElencoInci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B540A1"/>
    <w:multiLevelType w:val="hybridMultilevel"/>
    <w:tmpl w:val="35207CF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59C06C8B"/>
    <w:multiLevelType w:val="hybridMultilevel"/>
    <w:tmpl w:val="60B6B040"/>
    <w:lvl w:ilvl="0" w:tplc="B83448D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5D0"/>
    <w:multiLevelType w:val="hybridMultilevel"/>
    <w:tmpl w:val="35EE50D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77CA5804"/>
    <w:multiLevelType w:val="multilevel"/>
    <w:tmpl w:val="BEE62AB6"/>
    <w:lvl w:ilvl="0">
      <w:start w:val="1"/>
      <w:numFmt w:val="upperLetter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num w:numId="1" w16cid:durableId="1734617144">
    <w:abstractNumId w:val="3"/>
  </w:num>
  <w:num w:numId="2" w16cid:durableId="762605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1502259">
    <w:abstractNumId w:val="8"/>
  </w:num>
  <w:num w:numId="4" w16cid:durableId="1149978629">
    <w:abstractNumId w:val="2"/>
  </w:num>
  <w:num w:numId="5" w16cid:durableId="1997999430">
    <w:abstractNumId w:val="4"/>
  </w:num>
  <w:num w:numId="6" w16cid:durableId="2035957311">
    <w:abstractNumId w:val="10"/>
  </w:num>
  <w:num w:numId="7" w16cid:durableId="780955077">
    <w:abstractNumId w:val="12"/>
  </w:num>
  <w:num w:numId="8" w16cid:durableId="811681076">
    <w:abstractNumId w:val="1"/>
  </w:num>
  <w:num w:numId="9" w16cid:durableId="1185554269">
    <w:abstractNumId w:val="5"/>
  </w:num>
  <w:num w:numId="10" w16cid:durableId="1995376608">
    <w:abstractNumId w:val="0"/>
  </w:num>
  <w:num w:numId="11" w16cid:durableId="2029602121">
    <w:abstractNumId w:val="6"/>
  </w:num>
  <w:num w:numId="12" w16cid:durableId="1405369860">
    <w:abstractNumId w:val="11"/>
  </w:num>
  <w:num w:numId="13" w16cid:durableId="151580419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Theme/>
  <w:styleLockQFSet/>
  <w:defaultTabStop w:val="709"/>
  <w:hyphenationZone w:val="283"/>
  <w:noPunctuationKerning/>
  <w:characterSpacingControl w:val="doNotCompress"/>
  <w:hdr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A"/>
    <w:rsid w:val="00001F19"/>
    <w:rsid w:val="00004186"/>
    <w:rsid w:val="00014D4C"/>
    <w:rsid w:val="00015CEB"/>
    <w:rsid w:val="00021A45"/>
    <w:rsid w:val="00021AB0"/>
    <w:rsid w:val="000224FC"/>
    <w:rsid w:val="00024289"/>
    <w:rsid w:val="00032A9E"/>
    <w:rsid w:val="000353EE"/>
    <w:rsid w:val="00035735"/>
    <w:rsid w:val="00040C1E"/>
    <w:rsid w:val="00044CD9"/>
    <w:rsid w:val="00051351"/>
    <w:rsid w:val="000575D7"/>
    <w:rsid w:val="00057E2B"/>
    <w:rsid w:val="00062212"/>
    <w:rsid w:val="00064595"/>
    <w:rsid w:val="00066058"/>
    <w:rsid w:val="00067308"/>
    <w:rsid w:val="00070A0E"/>
    <w:rsid w:val="00075ABC"/>
    <w:rsid w:val="000810E2"/>
    <w:rsid w:val="00091285"/>
    <w:rsid w:val="00092EC8"/>
    <w:rsid w:val="00092FA8"/>
    <w:rsid w:val="0009427E"/>
    <w:rsid w:val="000957E2"/>
    <w:rsid w:val="000A0FC9"/>
    <w:rsid w:val="000A4538"/>
    <w:rsid w:val="000A49B2"/>
    <w:rsid w:val="000A5A66"/>
    <w:rsid w:val="000A7185"/>
    <w:rsid w:val="000B44DB"/>
    <w:rsid w:val="000B7299"/>
    <w:rsid w:val="000B77D7"/>
    <w:rsid w:val="000C0114"/>
    <w:rsid w:val="000C058D"/>
    <w:rsid w:val="000C5ECB"/>
    <w:rsid w:val="000C734A"/>
    <w:rsid w:val="000D1076"/>
    <w:rsid w:val="000E1482"/>
    <w:rsid w:val="000F315D"/>
    <w:rsid w:val="000F512D"/>
    <w:rsid w:val="000F647A"/>
    <w:rsid w:val="000F648A"/>
    <w:rsid w:val="000F7082"/>
    <w:rsid w:val="001009BD"/>
    <w:rsid w:val="00103B07"/>
    <w:rsid w:val="00104646"/>
    <w:rsid w:val="00105C33"/>
    <w:rsid w:val="00106ABA"/>
    <w:rsid w:val="0010753A"/>
    <w:rsid w:val="00111D85"/>
    <w:rsid w:val="00112FFB"/>
    <w:rsid w:val="001241A0"/>
    <w:rsid w:val="00127ABE"/>
    <w:rsid w:val="00130811"/>
    <w:rsid w:val="00131DE4"/>
    <w:rsid w:val="00136956"/>
    <w:rsid w:val="00141AAF"/>
    <w:rsid w:val="00141C2D"/>
    <w:rsid w:val="00146E17"/>
    <w:rsid w:val="00147EC1"/>
    <w:rsid w:val="00154757"/>
    <w:rsid w:val="00157B22"/>
    <w:rsid w:val="00165D0B"/>
    <w:rsid w:val="00170646"/>
    <w:rsid w:val="0017175D"/>
    <w:rsid w:val="00191D35"/>
    <w:rsid w:val="00196D64"/>
    <w:rsid w:val="00197351"/>
    <w:rsid w:val="001A0E2E"/>
    <w:rsid w:val="001A28AC"/>
    <w:rsid w:val="001B05BC"/>
    <w:rsid w:val="001C0AD3"/>
    <w:rsid w:val="001C20E8"/>
    <w:rsid w:val="001C4BAE"/>
    <w:rsid w:val="001C56E6"/>
    <w:rsid w:val="001D15DB"/>
    <w:rsid w:val="001D4211"/>
    <w:rsid w:val="001E7BA5"/>
    <w:rsid w:val="001F1AAB"/>
    <w:rsid w:val="001F62BD"/>
    <w:rsid w:val="001F6CC3"/>
    <w:rsid w:val="0020270A"/>
    <w:rsid w:val="00206FCF"/>
    <w:rsid w:val="002070EE"/>
    <w:rsid w:val="00210EC5"/>
    <w:rsid w:val="00216B29"/>
    <w:rsid w:val="00222E77"/>
    <w:rsid w:val="002300F9"/>
    <w:rsid w:val="0024335E"/>
    <w:rsid w:val="00244C7B"/>
    <w:rsid w:val="00255E7E"/>
    <w:rsid w:val="00263518"/>
    <w:rsid w:val="002635C3"/>
    <w:rsid w:val="00264E51"/>
    <w:rsid w:val="00266BDE"/>
    <w:rsid w:val="00270D34"/>
    <w:rsid w:val="00270F31"/>
    <w:rsid w:val="002716C8"/>
    <w:rsid w:val="00272AD0"/>
    <w:rsid w:val="00280F2E"/>
    <w:rsid w:val="00287431"/>
    <w:rsid w:val="002A2C6B"/>
    <w:rsid w:val="002A3687"/>
    <w:rsid w:val="002A7214"/>
    <w:rsid w:val="002B18EC"/>
    <w:rsid w:val="002B5F22"/>
    <w:rsid w:val="002D15FF"/>
    <w:rsid w:val="002D4195"/>
    <w:rsid w:val="002D5780"/>
    <w:rsid w:val="002E2748"/>
    <w:rsid w:val="002F3AD5"/>
    <w:rsid w:val="002F4F6C"/>
    <w:rsid w:val="00302B15"/>
    <w:rsid w:val="00306A73"/>
    <w:rsid w:val="003108F2"/>
    <w:rsid w:val="00312669"/>
    <w:rsid w:val="0031411D"/>
    <w:rsid w:val="003227B8"/>
    <w:rsid w:val="003367C0"/>
    <w:rsid w:val="0033709D"/>
    <w:rsid w:val="003403BC"/>
    <w:rsid w:val="003405A9"/>
    <w:rsid w:val="003417A5"/>
    <w:rsid w:val="00341E0D"/>
    <w:rsid w:val="00350EFC"/>
    <w:rsid w:val="00351514"/>
    <w:rsid w:val="00360514"/>
    <w:rsid w:val="00361E71"/>
    <w:rsid w:val="00362037"/>
    <w:rsid w:val="00362049"/>
    <w:rsid w:val="003855C9"/>
    <w:rsid w:val="00390184"/>
    <w:rsid w:val="00391115"/>
    <w:rsid w:val="003938F1"/>
    <w:rsid w:val="00396D15"/>
    <w:rsid w:val="003A2D0C"/>
    <w:rsid w:val="003A3170"/>
    <w:rsid w:val="003A4EFC"/>
    <w:rsid w:val="003A5FAD"/>
    <w:rsid w:val="003B276C"/>
    <w:rsid w:val="003B4D1E"/>
    <w:rsid w:val="003B6754"/>
    <w:rsid w:val="003C0BB0"/>
    <w:rsid w:val="003C7E8B"/>
    <w:rsid w:val="003D1991"/>
    <w:rsid w:val="003D49C7"/>
    <w:rsid w:val="003D6E6D"/>
    <w:rsid w:val="003D7000"/>
    <w:rsid w:val="003F1292"/>
    <w:rsid w:val="003F4BFA"/>
    <w:rsid w:val="00403577"/>
    <w:rsid w:val="004042A2"/>
    <w:rsid w:val="004045F7"/>
    <w:rsid w:val="004047AD"/>
    <w:rsid w:val="00407368"/>
    <w:rsid w:val="00411A86"/>
    <w:rsid w:val="004123E8"/>
    <w:rsid w:val="004147D9"/>
    <w:rsid w:val="004430F8"/>
    <w:rsid w:val="00444025"/>
    <w:rsid w:val="00452214"/>
    <w:rsid w:val="00453712"/>
    <w:rsid w:val="00454220"/>
    <w:rsid w:val="00457C2E"/>
    <w:rsid w:val="0046136C"/>
    <w:rsid w:val="00470901"/>
    <w:rsid w:val="00473D03"/>
    <w:rsid w:val="00481648"/>
    <w:rsid w:val="00483DDA"/>
    <w:rsid w:val="004842E6"/>
    <w:rsid w:val="00492D6D"/>
    <w:rsid w:val="00497474"/>
    <w:rsid w:val="00497597"/>
    <w:rsid w:val="004A4373"/>
    <w:rsid w:val="004A5BD5"/>
    <w:rsid w:val="004B0063"/>
    <w:rsid w:val="004B15DC"/>
    <w:rsid w:val="004B3FA5"/>
    <w:rsid w:val="004C1140"/>
    <w:rsid w:val="004C3EB4"/>
    <w:rsid w:val="004C5108"/>
    <w:rsid w:val="004C565D"/>
    <w:rsid w:val="004D2609"/>
    <w:rsid w:val="004D5686"/>
    <w:rsid w:val="004E0616"/>
    <w:rsid w:val="004E0BDB"/>
    <w:rsid w:val="004E1DAF"/>
    <w:rsid w:val="004E2509"/>
    <w:rsid w:val="004E3218"/>
    <w:rsid w:val="004E570B"/>
    <w:rsid w:val="004E744A"/>
    <w:rsid w:val="004F1E67"/>
    <w:rsid w:val="004F3BBB"/>
    <w:rsid w:val="004F7353"/>
    <w:rsid w:val="004F7E42"/>
    <w:rsid w:val="00512C5C"/>
    <w:rsid w:val="005166D3"/>
    <w:rsid w:val="0051783D"/>
    <w:rsid w:val="00517B93"/>
    <w:rsid w:val="00534F6B"/>
    <w:rsid w:val="00536640"/>
    <w:rsid w:val="00541FFB"/>
    <w:rsid w:val="00551E97"/>
    <w:rsid w:val="00552D72"/>
    <w:rsid w:val="00557AE0"/>
    <w:rsid w:val="00561136"/>
    <w:rsid w:val="0056230F"/>
    <w:rsid w:val="00565E39"/>
    <w:rsid w:val="0057218F"/>
    <w:rsid w:val="00581903"/>
    <w:rsid w:val="00583403"/>
    <w:rsid w:val="00584964"/>
    <w:rsid w:val="005904B7"/>
    <w:rsid w:val="005938EA"/>
    <w:rsid w:val="005A0428"/>
    <w:rsid w:val="005A1793"/>
    <w:rsid w:val="005A2DD8"/>
    <w:rsid w:val="005A52FC"/>
    <w:rsid w:val="005B4059"/>
    <w:rsid w:val="005C009E"/>
    <w:rsid w:val="005C7B7C"/>
    <w:rsid w:val="005D17B8"/>
    <w:rsid w:val="005E1346"/>
    <w:rsid w:val="005E2160"/>
    <w:rsid w:val="005E5B49"/>
    <w:rsid w:val="005E6F15"/>
    <w:rsid w:val="005E7883"/>
    <w:rsid w:val="005F2CD7"/>
    <w:rsid w:val="005F3EFF"/>
    <w:rsid w:val="005F4414"/>
    <w:rsid w:val="005F442A"/>
    <w:rsid w:val="005F643B"/>
    <w:rsid w:val="005F709B"/>
    <w:rsid w:val="00601026"/>
    <w:rsid w:val="00602A93"/>
    <w:rsid w:val="00613379"/>
    <w:rsid w:val="00615B9B"/>
    <w:rsid w:val="00632AAE"/>
    <w:rsid w:val="006430DC"/>
    <w:rsid w:val="0064598E"/>
    <w:rsid w:val="00647808"/>
    <w:rsid w:val="00652BD5"/>
    <w:rsid w:val="006536B7"/>
    <w:rsid w:val="0065438D"/>
    <w:rsid w:val="00657F8B"/>
    <w:rsid w:val="00666432"/>
    <w:rsid w:val="0066644A"/>
    <w:rsid w:val="00670080"/>
    <w:rsid w:val="00674967"/>
    <w:rsid w:val="00674A4A"/>
    <w:rsid w:val="00675436"/>
    <w:rsid w:val="006759F9"/>
    <w:rsid w:val="00683E26"/>
    <w:rsid w:val="00686933"/>
    <w:rsid w:val="00687CFF"/>
    <w:rsid w:val="0069649F"/>
    <w:rsid w:val="006A1651"/>
    <w:rsid w:val="006A1DC5"/>
    <w:rsid w:val="006A2079"/>
    <w:rsid w:val="006B1DA6"/>
    <w:rsid w:val="006B56BD"/>
    <w:rsid w:val="006B7766"/>
    <w:rsid w:val="006C2CF6"/>
    <w:rsid w:val="006C3C2F"/>
    <w:rsid w:val="006D2C25"/>
    <w:rsid w:val="006D5FB5"/>
    <w:rsid w:val="006D77CE"/>
    <w:rsid w:val="006D7DD6"/>
    <w:rsid w:val="006E3DCC"/>
    <w:rsid w:val="006F4ECE"/>
    <w:rsid w:val="006F6545"/>
    <w:rsid w:val="007001F3"/>
    <w:rsid w:val="00700FE3"/>
    <w:rsid w:val="00702691"/>
    <w:rsid w:val="007172BA"/>
    <w:rsid w:val="007277E2"/>
    <w:rsid w:val="00727C83"/>
    <w:rsid w:val="007313E8"/>
    <w:rsid w:val="00731B8F"/>
    <w:rsid w:val="00733734"/>
    <w:rsid w:val="00740308"/>
    <w:rsid w:val="00742D34"/>
    <w:rsid w:val="00744C62"/>
    <w:rsid w:val="00753CE2"/>
    <w:rsid w:val="00763752"/>
    <w:rsid w:val="00767760"/>
    <w:rsid w:val="00775C2E"/>
    <w:rsid w:val="00781688"/>
    <w:rsid w:val="00781780"/>
    <w:rsid w:val="007921E8"/>
    <w:rsid w:val="007930D8"/>
    <w:rsid w:val="00793400"/>
    <w:rsid w:val="00795503"/>
    <w:rsid w:val="007A0D22"/>
    <w:rsid w:val="007A1B46"/>
    <w:rsid w:val="007A23D9"/>
    <w:rsid w:val="007A57DD"/>
    <w:rsid w:val="007A6605"/>
    <w:rsid w:val="007B08C8"/>
    <w:rsid w:val="007B6BB1"/>
    <w:rsid w:val="007C10E8"/>
    <w:rsid w:val="007C29E1"/>
    <w:rsid w:val="007C681A"/>
    <w:rsid w:val="007C6866"/>
    <w:rsid w:val="007C76D4"/>
    <w:rsid w:val="007D1167"/>
    <w:rsid w:val="007D2AE0"/>
    <w:rsid w:val="007E0DBE"/>
    <w:rsid w:val="007E1B8E"/>
    <w:rsid w:val="007E3B0F"/>
    <w:rsid w:val="007F0C46"/>
    <w:rsid w:val="007F37DD"/>
    <w:rsid w:val="007F55B6"/>
    <w:rsid w:val="007F5ACA"/>
    <w:rsid w:val="00806FAA"/>
    <w:rsid w:val="00821862"/>
    <w:rsid w:val="008278CB"/>
    <w:rsid w:val="00830BF9"/>
    <w:rsid w:val="00834195"/>
    <w:rsid w:val="008351A3"/>
    <w:rsid w:val="008359EF"/>
    <w:rsid w:val="0084598E"/>
    <w:rsid w:val="00853D5E"/>
    <w:rsid w:val="00854272"/>
    <w:rsid w:val="0085494C"/>
    <w:rsid w:val="00874380"/>
    <w:rsid w:val="00874CC8"/>
    <w:rsid w:val="008A079C"/>
    <w:rsid w:val="008A3913"/>
    <w:rsid w:val="008B2A8E"/>
    <w:rsid w:val="008C1747"/>
    <w:rsid w:val="008C4A74"/>
    <w:rsid w:val="008D4004"/>
    <w:rsid w:val="008E0368"/>
    <w:rsid w:val="008E14ED"/>
    <w:rsid w:val="008E39E7"/>
    <w:rsid w:val="008E5738"/>
    <w:rsid w:val="008F10A6"/>
    <w:rsid w:val="008F1DC5"/>
    <w:rsid w:val="008F1DE5"/>
    <w:rsid w:val="008F21EA"/>
    <w:rsid w:val="008F27C2"/>
    <w:rsid w:val="009003D5"/>
    <w:rsid w:val="00914970"/>
    <w:rsid w:val="00930029"/>
    <w:rsid w:val="00930672"/>
    <w:rsid w:val="00934369"/>
    <w:rsid w:val="009352DA"/>
    <w:rsid w:val="00942527"/>
    <w:rsid w:val="00944636"/>
    <w:rsid w:val="00944F90"/>
    <w:rsid w:val="0095609B"/>
    <w:rsid w:val="00962DE4"/>
    <w:rsid w:val="0096464F"/>
    <w:rsid w:val="00967C42"/>
    <w:rsid w:val="0097179D"/>
    <w:rsid w:val="009836AF"/>
    <w:rsid w:val="00993538"/>
    <w:rsid w:val="00993FC0"/>
    <w:rsid w:val="00995FC6"/>
    <w:rsid w:val="009A7989"/>
    <w:rsid w:val="009B3454"/>
    <w:rsid w:val="009B4BEF"/>
    <w:rsid w:val="009C0AD8"/>
    <w:rsid w:val="009C0BD7"/>
    <w:rsid w:val="009C2887"/>
    <w:rsid w:val="009D1248"/>
    <w:rsid w:val="009E06F7"/>
    <w:rsid w:val="009E0D73"/>
    <w:rsid w:val="009E277B"/>
    <w:rsid w:val="009E2A6B"/>
    <w:rsid w:val="009E66D3"/>
    <w:rsid w:val="009F356C"/>
    <w:rsid w:val="00A01802"/>
    <w:rsid w:val="00A02904"/>
    <w:rsid w:val="00A04FE3"/>
    <w:rsid w:val="00A103E1"/>
    <w:rsid w:val="00A13B67"/>
    <w:rsid w:val="00A21560"/>
    <w:rsid w:val="00A31A6E"/>
    <w:rsid w:val="00A359F0"/>
    <w:rsid w:val="00A37FA3"/>
    <w:rsid w:val="00A40963"/>
    <w:rsid w:val="00A415F0"/>
    <w:rsid w:val="00A501F2"/>
    <w:rsid w:val="00A50497"/>
    <w:rsid w:val="00A61599"/>
    <w:rsid w:val="00A67067"/>
    <w:rsid w:val="00A72D59"/>
    <w:rsid w:val="00A77FE7"/>
    <w:rsid w:val="00A842BB"/>
    <w:rsid w:val="00A86507"/>
    <w:rsid w:val="00A869E0"/>
    <w:rsid w:val="00A86D15"/>
    <w:rsid w:val="00A86FCB"/>
    <w:rsid w:val="00A8716C"/>
    <w:rsid w:val="00A875C8"/>
    <w:rsid w:val="00A91F26"/>
    <w:rsid w:val="00A97843"/>
    <w:rsid w:val="00AA0E4E"/>
    <w:rsid w:val="00AA0ED9"/>
    <w:rsid w:val="00AA22F8"/>
    <w:rsid w:val="00AA2844"/>
    <w:rsid w:val="00AA5753"/>
    <w:rsid w:val="00AA7438"/>
    <w:rsid w:val="00AB0982"/>
    <w:rsid w:val="00AB1973"/>
    <w:rsid w:val="00AB1BDF"/>
    <w:rsid w:val="00AB7C56"/>
    <w:rsid w:val="00AC1A4F"/>
    <w:rsid w:val="00AC6257"/>
    <w:rsid w:val="00AD05D7"/>
    <w:rsid w:val="00AD0AA1"/>
    <w:rsid w:val="00AD5048"/>
    <w:rsid w:val="00AD5370"/>
    <w:rsid w:val="00AE1C04"/>
    <w:rsid w:val="00AF40E2"/>
    <w:rsid w:val="00AF572A"/>
    <w:rsid w:val="00B00A50"/>
    <w:rsid w:val="00B00FF3"/>
    <w:rsid w:val="00B05D30"/>
    <w:rsid w:val="00B10086"/>
    <w:rsid w:val="00B107AC"/>
    <w:rsid w:val="00B14E6F"/>
    <w:rsid w:val="00B208C0"/>
    <w:rsid w:val="00B21B7F"/>
    <w:rsid w:val="00B2734D"/>
    <w:rsid w:val="00B3114E"/>
    <w:rsid w:val="00B318CF"/>
    <w:rsid w:val="00B339C7"/>
    <w:rsid w:val="00B42625"/>
    <w:rsid w:val="00B4778B"/>
    <w:rsid w:val="00B5253F"/>
    <w:rsid w:val="00B52F86"/>
    <w:rsid w:val="00B53E9C"/>
    <w:rsid w:val="00B54070"/>
    <w:rsid w:val="00B57FD5"/>
    <w:rsid w:val="00B61C95"/>
    <w:rsid w:val="00B6317B"/>
    <w:rsid w:val="00B637E1"/>
    <w:rsid w:val="00B673AF"/>
    <w:rsid w:val="00B716EB"/>
    <w:rsid w:val="00B718EE"/>
    <w:rsid w:val="00B71B61"/>
    <w:rsid w:val="00B80C47"/>
    <w:rsid w:val="00B832B0"/>
    <w:rsid w:val="00BA421E"/>
    <w:rsid w:val="00BA7FD3"/>
    <w:rsid w:val="00BB5FDF"/>
    <w:rsid w:val="00BC26EF"/>
    <w:rsid w:val="00BD2A36"/>
    <w:rsid w:val="00BE428E"/>
    <w:rsid w:val="00BF51B5"/>
    <w:rsid w:val="00C10FEB"/>
    <w:rsid w:val="00C16239"/>
    <w:rsid w:val="00C165A7"/>
    <w:rsid w:val="00C20B33"/>
    <w:rsid w:val="00C231D9"/>
    <w:rsid w:val="00C24EDC"/>
    <w:rsid w:val="00C31F2B"/>
    <w:rsid w:val="00C36677"/>
    <w:rsid w:val="00C4510B"/>
    <w:rsid w:val="00C53245"/>
    <w:rsid w:val="00C53C0A"/>
    <w:rsid w:val="00C53CD3"/>
    <w:rsid w:val="00C54CA6"/>
    <w:rsid w:val="00C60B08"/>
    <w:rsid w:val="00C625C1"/>
    <w:rsid w:val="00C63D3E"/>
    <w:rsid w:val="00C71A8B"/>
    <w:rsid w:val="00C73E02"/>
    <w:rsid w:val="00C74554"/>
    <w:rsid w:val="00C76EB3"/>
    <w:rsid w:val="00C7797D"/>
    <w:rsid w:val="00C82FFE"/>
    <w:rsid w:val="00CA6ED7"/>
    <w:rsid w:val="00CB154B"/>
    <w:rsid w:val="00CB4021"/>
    <w:rsid w:val="00CB5E39"/>
    <w:rsid w:val="00CB6529"/>
    <w:rsid w:val="00CC2577"/>
    <w:rsid w:val="00CC6886"/>
    <w:rsid w:val="00CD40C4"/>
    <w:rsid w:val="00CD4E0A"/>
    <w:rsid w:val="00CE3E01"/>
    <w:rsid w:val="00CE4C9C"/>
    <w:rsid w:val="00D02651"/>
    <w:rsid w:val="00D04750"/>
    <w:rsid w:val="00D05073"/>
    <w:rsid w:val="00D052E8"/>
    <w:rsid w:val="00D05CBF"/>
    <w:rsid w:val="00D11BB2"/>
    <w:rsid w:val="00D14C1F"/>
    <w:rsid w:val="00D1654C"/>
    <w:rsid w:val="00D22BB0"/>
    <w:rsid w:val="00D278B2"/>
    <w:rsid w:val="00D34DCB"/>
    <w:rsid w:val="00D42A0D"/>
    <w:rsid w:val="00D6114F"/>
    <w:rsid w:val="00D63A38"/>
    <w:rsid w:val="00D64834"/>
    <w:rsid w:val="00D71103"/>
    <w:rsid w:val="00D715A0"/>
    <w:rsid w:val="00D757FE"/>
    <w:rsid w:val="00D75DAB"/>
    <w:rsid w:val="00D775DA"/>
    <w:rsid w:val="00D77762"/>
    <w:rsid w:val="00D804A5"/>
    <w:rsid w:val="00D862B3"/>
    <w:rsid w:val="00D9008E"/>
    <w:rsid w:val="00D917B3"/>
    <w:rsid w:val="00D92F62"/>
    <w:rsid w:val="00D97B24"/>
    <w:rsid w:val="00DA6906"/>
    <w:rsid w:val="00DB2DF6"/>
    <w:rsid w:val="00DC13F7"/>
    <w:rsid w:val="00DC42A1"/>
    <w:rsid w:val="00DC5965"/>
    <w:rsid w:val="00DC5C6C"/>
    <w:rsid w:val="00DD00F0"/>
    <w:rsid w:val="00DD334B"/>
    <w:rsid w:val="00DD3783"/>
    <w:rsid w:val="00DD3E83"/>
    <w:rsid w:val="00DD6393"/>
    <w:rsid w:val="00DE0566"/>
    <w:rsid w:val="00DE1972"/>
    <w:rsid w:val="00DE1E9C"/>
    <w:rsid w:val="00DE620E"/>
    <w:rsid w:val="00DF37C4"/>
    <w:rsid w:val="00DF744A"/>
    <w:rsid w:val="00DF79A8"/>
    <w:rsid w:val="00E01E03"/>
    <w:rsid w:val="00E060BE"/>
    <w:rsid w:val="00E072D6"/>
    <w:rsid w:val="00E075F1"/>
    <w:rsid w:val="00E1147D"/>
    <w:rsid w:val="00E14CD6"/>
    <w:rsid w:val="00E168E9"/>
    <w:rsid w:val="00E222B5"/>
    <w:rsid w:val="00E247FB"/>
    <w:rsid w:val="00E25186"/>
    <w:rsid w:val="00E364CB"/>
    <w:rsid w:val="00E441D3"/>
    <w:rsid w:val="00E50111"/>
    <w:rsid w:val="00E52533"/>
    <w:rsid w:val="00E5297C"/>
    <w:rsid w:val="00E5797E"/>
    <w:rsid w:val="00E60327"/>
    <w:rsid w:val="00E60EBE"/>
    <w:rsid w:val="00E709EF"/>
    <w:rsid w:val="00E7416B"/>
    <w:rsid w:val="00E74317"/>
    <w:rsid w:val="00E74619"/>
    <w:rsid w:val="00E74A69"/>
    <w:rsid w:val="00E75D46"/>
    <w:rsid w:val="00E85C08"/>
    <w:rsid w:val="00E922F0"/>
    <w:rsid w:val="00E93671"/>
    <w:rsid w:val="00E94BCA"/>
    <w:rsid w:val="00E968D4"/>
    <w:rsid w:val="00E97818"/>
    <w:rsid w:val="00E97910"/>
    <w:rsid w:val="00EA00D2"/>
    <w:rsid w:val="00EA5122"/>
    <w:rsid w:val="00EA7C91"/>
    <w:rsid w:val="00EB26F8"/>
    <w:rsid w:val="00EB3CF5"/>
    <w:rsid w:val="00EB5D10"/>
    <w:rsid w:val="00EB748B"/>
    <w:rsid w:val="00EB772A"/>
    <w:rsid w:val="00EC5551"/>
    <w:rsid w:val="00EC7B11"/>
    <w:rsid w:val="00ED13BF"/>
    <w:rsid w:val="00ED227D"/>
    <w:rsid w:val="00ED4525"/>
    <w:rsid w:val="00EE30FE"/>
    <w:rsid w:val="00EF601A"/>
    <w:rsid w:val="00F013F4"/>
    <w:rsid w:val="00F01B93"/>
    <w:rsid w:val="00F02D82"/>
    <w:rsid w:val="00F05389"/>
    <w:rsid w:val="00F05AE6"/>
    <w:rsid w:val="00F06789"/>
    <w:rsid w:val="00F07C4F"/>
    <w:rsid w:val="00F07FF0"/>
    <w:rsid w:val="00F1409D"/>
    <w:rsid w:val="00F145D5"/>
    <w:rsid w:val="00F16587"/>
    <w:rsid w:val="00F208A2"/>
    <w:rsid w:val="00F303E2"/>
    <w:rsid w:val="00F30976"/>
    <w:rsid w:val="00F35C35"/>
    <w:rsid w:val="00F3748A"/>
    <w:rsid w:val="00F40844"/>
    <w:rsid w:val="00F408FF"/>
    <w:rsid w:val="00F41718"/>
    <w:rsid w:val="00F4231C"/>
    <w:rsid w:val="00F44687"/>
    <w:rsid w:val="00F458D2"/>
    <w:rsid w:val="00F518A7"/>
    <w:rsid w:val="00F51D6A"/>
    <w:rsid w:val="00F564D2"/>
    <w:rsid w:val="00F60F81"/>
    <w:rsid w:val="00F641C0"/>
    <w:rsid w:val="00F64EB4"/>
    <w:rsid w:val="00F65655"/>
    <w:rsid w:val="00F72301"/>
    <w:rsid w:val="00F815D5"/>
    <w:rsid w:val="00F82262"/>
    <w:rsid w:val="00F83916"/>
    <w:rsid w:val="00F900E9"/>
    <w:rsid w:val="00F93AFA"/>
    <w:rsid w:val="00F9531D"/>
    <w:rsid w:val="00F9734E"/>
    <w:rsid w:val="00FA12A4"/>
    <w:rsid w:val="00FA17AC"/>
    <w:rsid w:val="00FA6DFB"/>
    <w:rsid w:val="00FB0245"/>
    <w:rsid w:val="00FB23EC"/>
    <w:rsid w:val="00FB3B61"/>
    <w:rsid w:val="00FB65F4"/>
    <w:rsid w:val="00FB6C94"/>
    <w:rsid w:val="00FC3679"/>
    <w:rsid w:val="00FC661A"/>
    <w:rsid w:val="00FD036E"/>
    <w:rsid w:val="00FD3D97"/>
    <w:rsid w:val="00FD4538"/>
    <w:rsid w:val="00FD60FC"/>
    <w:rsid w:val="00FD7777"/>
    <w:rsid w:val="00FD7798"/>
    <w:rsid w:val="00FE0A76"/>
    <w:rsid w:val="00FE7397"/>
    <w:rsid w:val="00FF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  <o:shapelayout v:ext="edit">
      <o:idmap v:ext="edit" data="2"/>
    </o:shapelayout>
  </w:shapeDefaults>
  <w:decimalSymbol w:val=","/>
  <w:listSeparator w:val=";"/>
  <w14:docId w14:val="6EF644B2"/>
  <w15:chartTrackingRefBased/>
  <w15:docId w15:val="{7785503C-7998-49ED-BC42-E264810D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F86"/>
    <w:pPr>
      <w:autoSpaceDE w:val="0"/>
      <w:autoSpaceDN w:val="0"/>
      <w:spacing w:before="60" w:line="220" w:lineRule="atLeast"/>
      <w:jc w:val="both"/>
    </w:pPr>
    <w:rPr>
      <w:rFonts w:ascii="Avenir Next LT Pro" w:hAnsi="Avenir Next LT Pro" w:cs="Arial"/>
    </w:rPr>
  </w:style>
  <w:style w:type="paragraph" w:styleId="Heading1">
    <w:name w:val="heading 1"/>
    <w:basedOn w:val="Normal"/>
    <w:next w:val="Normal"/>
    <w:qFormat/>
    <w:rsid w:val="006C3C2F"/>
    <w:pPr>
      <w:keepNext/>
      <w:numPr>
        <w:numId w:val="7"/>
      </w:numPr>
      <w:shd w:val="clear" w:color="auto" w:fill="A6A6A6"/>
      <w:spacing w:before="360" w:after="120" w:line="240" w:lineRule="atLeast"/>
      <w:outlineLvl w:val="0"/>
    </w:pPr>
    <w:rPr>
      <w:b/>
      <w:bCs/>
      <w:smallCaps/>
      <w:color w:val="C00000"/>
      <w:sz w:val="24"/>
    </w:rPr>
  </w:style>
  <w:style w:type="paragraph" w:styleId="Heading2">
    <w:name w:val="heading 2"/>
    <w:basedOn w:val="Heading1"/>
    <w:next w:val="Normal"/>
    <w:qFormat/>
    <w:rsid w:val="006C3C2F"/>
    <w:pPr>
      <w:numPr>
        <w:ilvl w:val="1"/>
      </w:numPr>
      <w:spacing w:before="240"/>
      <w:outlineLvl w:val="1"/>
    </w:pPr>
  </w:style>
  <w:style w:type="paragraph" w:styleId="Heading3">
    <w:name w:val="heading 3"/>
    <w:basedOn w:val="Heading2"/>
    <w:next w:val="Normal"/>
    <w:qFormat/>
    <w:rsid w:val="00ED4525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qFormat/>
    <w:rsid w:val="008F1DE5"/>
    <w:pPr>
      <w:numPr>
        <w:ilvl w:val="3"/>
      </w:numPr>
      <w:outlineLvl w:val="3"/>
    </w:pPr>
  </w:style>
  <w:style w:type="paragraph" w:styleId="Heading5">
    <w:name w:val="heading 5"/>
    <w:aliases w:val=" Carattere1, Carattere2"/>
    <w:basedOn w:val="Normal"/>
    <w:next w:val="Normal"/>
    <w:qFormat/>
    <w:pPr>
      <w:keepNext/>
      <w:numPr>
        <w:ilvl w:val="4"/>
        <w:numId w:val="7"/>
      </w:numPr>
      <w:outlineLvl w:val="4"/>
    </w:pPr>
    <w:rPr>
      <w:color w:val="FF0000"/>
      <w:sz w:val="100"/>
      <w:szCs w:val="10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7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7"/>
      </w:numPr>
      <w:outlineLvl w:val="6"/>
    </w:pPr>
    <w:rPr>
      <w:rFonts w:ascii="Swis721 BT" w:hAnsi="Swis721 BT"/>
      <w:u w:val="single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7"/>
      </w:numPr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7"/>
      </w:numPr>
      <w:outlineLvl w:val="8"/>
    </w:pPr>
    <w:rPr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  <w:spacing w:before="0" w:line="240" w:lineRule="atLeast"/>
    </w:pPr>
    <w:rPr>
      <w:color w:val="0000FF"/>
      <w:spacing w:val="20"/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3">
    <w:name w:val="Body Text Indent 3"/>
    <w:basedOn w:val="Normal"/>
    <w:pPr>
      <w:ind w:left="5103"/>
    </w:pPr>
    <w:rPr>
      <w:b/>
      <w:bCs/>
    </w:rPr>
  </w:style>
  <w:style w:type="character" w:styleId="PageNumber">
    <w:name w:val="page number"/>
    <w:basedOn w:val="DefaultParagraphFont"/>
  </w:style>
  <w:style w:type="paragraph" w:customStyle="1" w:styleId="Pidipagina1">
    <w:name w:val="Piè di pagina 1"/>
    <w:basedOn w:val="Footer"/>
    <w:locked/>
    <w:pPr>
      <w:spacing w:after="60"/>
      <w:jc w:val="center"/>
    </w:pPr>
    <w:rPr>
      <w:spacing w:val="128"/>
      <w:sz w:val="28"/>
    </w:rPr>
  </w:style>
  <w:style w:type="paragraph" w:styleId="BodyText3">
    <w:name w:val="Body Text 3"/>
    <w:basedOn w:val="Normal"/>
    <w:pPr>
      <w:jc w:val="center"/>
    </w:pPr>
    <w:rPr>
      <w:rFonts w:ascii="Verdana" w:hAnsi="Verdana"/>
      <w:b/>
      <w:bCs/>
      <w:sz w:val="28"/>
      <w:u w:val="single"/>
    </w:rPr>
  </w:style>
  <w:style w:type="paragraph" w:styleId="BodyText2">
    <w:name w:val="Body Text 2"/>
    <w:basedOn w:val="Normal"/>
    <w:rPr>
      <w:rFonts w:ascii="Verdana" w:hAnsi="Verdana"/>
    </w:rPr>
  </w:style>
  <w:style w:type="paragraph" w:styleId="BodyText">
    <w:name w:val="Body Text"/>
    <w:basedOn w:val="Normal"/>
    <w:pPr>
      <w:spacing w:line="240" w:lineRule="atLeast"/>
    </w:pPr>
    <w:rPr>
      <w:rFonts w:ascii="Verdana" w:hAnsi="Verdana"/>
    </w:rPr>
  </w:style>
  <w:style w:type="paragraph" w:styleId="BodyTextIndent">
    <w:name w:val="Body Text Indent"/>
    <w:basedOn w:val="Normal"/>
    <w:pPr>
      <w:pBdr>
        <w:bottom w:val="single" w:sz="4" w:space="1" w:color="auto"/>
      </w:pBdr>
      <w:ind w:left="1418" w:hanging="1418"/>
    </w:pPr>
    <w:rPr>
      <w:sz w:val="24"/>
    </w:rPr>
  </w:style>
  <w:style w:type="paragraph" w:styleId="BodyTextIndent2">
    <w:name w:val="Body Text Indent 2"/>
    <w:basedOn w:val="Normal"/>
    <w:link w:val="BodyTextIndent2Char"/>
    <w:pPr>
      <w:ind w:left="5103"/>
    </w:pPr>
    <w:rPr>
      <w:b/>
      <w:bCs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OGGETTO">
    <w:name w:val="OGGETTO"/>
    <w:basedOn w:val="Normal"/>
    <w:link w:val="OGGETTOCarattere"/>
    <w:locked/>
    <w:rsid w:val="004F7E42"/>
    <w:rPr>
      <w:b/>
      <w:smallCaps/>
      <w:sz w:val="28"/>
    </w:rPr>
  </w:style>
  <w:style w:type="table" w:styleId="TableGrid">
    <w:name w:val="Table Grid"/>
    <w:basedOn w:val="TableNormal"/>
    <w:locked/>
    <w:rsid w:val="000C5ECB"/>
    <w:pPr>
      <w:autoSpaceDE w:val="0"/>
      <w:autoSpaceDN w:val="0"/>
      <w:spacing w:before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7B93"/>
    <w:pPr>
      <w:ind w:left="708"/>
    </w:pPr>
  </w:style>
  <w:style w:type="paragraph" w:styleId="Title">
    <w:name w:val="Title"/>
    <w:basedOn w:val="Normal"/>
    <w:next w:val="Normal"/>
    <w:link w:val="TitleChar"/>
    <w:qFormat/>
    <w:rsid w:val="00517B93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17B93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517B93"/>
    <w:rPr>
      <w:b/>
      <w:bCs/>
    </w:rPr>
  </w:style>
  <w:style w:type="character" w:styleId="Emphasis">
    <w:name w:val="Emphasis"/>
    <w:qFormat/>
    <w:rsid w:val="00517B93"/>
    <w:rPr>
      <w:i/>
      <w:iCs/>
    </w:rPr>
  </w:style>
  <w:style w:type="paragraph" w:styleId="BalloonText">
    <w:name w:val="Balloon Text"/>
    <w:basedOn w:val="Normal"/>
    <w:link w:val="BalloonTextChar"/>
    <w:rsid w:val="00DC596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C596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716EB"/>
    <w:rPr>
      <w:rFonts w:ascii="Tw Cen MT" w:hAnsi="Tw Cen MT" w:cs="Arial"/>
      <w:color w:val="0000FF"/>
      <w:spacing w:val="20"/>
      <w:sz w:val="16"/>
    </w:rPr>
  </w:style>
  <w:style w:type="character" w:styleId="FollowedHyperlink">
    <w:name w:val="FollowedHyperlink"/>
    <w:rsid w:val="00830BF9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FE7397"/>
    <w:pPr>
      <w:tabs>
        <w:tab w:val="left" w:pos="660"/>
        <w:tab w:val="right" w:pos="7371"/>
        <w:tab w:val="right" w:leader="dot" w:pos="9627"/>
      </w:tabs>
      <w:spacing w:before="0" w:line="240" w:lineRule="atLeast"/>
      <w:ind w:right="1985"/>
      <w:jc w:val="center"/>
    </w:pPr>
    <w:rPr>
      <w:rFonts w:ascii="Calibri" w:hAnsi="Calibri"/>
      <w:b/>
      <w:spacing w:val="-4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07368"/>
    <w:pPr>
      <w:tabs>
        <w:tab w:val="left" w:pos="880"/>
        <w:tab w:val="right" w:leader="dot" w:pos="7371"/>
        <w:tab w:val="right" w:leader="dot" w:pos="9627"/>
      </w:tabs>
      <w:spacing w:before="0" w:line="240" w:lineRule="atLeast"/>
      <w:ind w:left="198"/>
    </w:pPr>
    <w:rPr>
      <w:rFonts w:ascii="Calibri" w:hAnsi="Calibri"/>
      <w:spacing w:val="-4"/>
    </w:rPr>
  </w:style>
  <w:style w:type="paragraph" w:styleId="TOC3">
    <w:name w:val="toc 3"/>
    <w:basedOn w:val="Normal"/>
    <w:next w:val="Normal"/>
    <w:autoRedefine/>
    <w:uiPriority w:val="39"/>
    <w:rsid w:val="00407368"/>
    <w:pPr>
      <w:tabs>
        <w:tab w:val="left" w:pos="1320"/>
        <w:tab w:val="right" w:leader="dot" w:pos="7371"/>
        <w:tab w:val="right" w:leader="dot" w:pos="9627"/>
      </w:tabs>
      <w:spacing w:before="0" w:line="240" w:lineRule="atLeast"/>
      <w:ind w:left="403"/>
    </w:pPr>
    <w:rPr>
      <w:rFonts w:ascii="Calibri" w:hAnsi="Calibri"/>
      <w:spacing w:val="-4"/>
    </w:rPr>
  </w:style>
  <w:style w:type="paragraph" w:styleId="TOCHeading">
    <w:name w:val="TOC Heading"/>
    <w:basedOn w:val="Heading1"/>
    <w:next w:val="Normal"/>
    <w:uiPriority w:val="39"/>
    <w:unhideWhenUsed/>
    <w:qFormat/>
    <w:rsid w:val="00CB5E39"/>
    <w:pPr>
      <w:keepLines/>
      <w:numPr>
        <w:numId w:val="0"/>
      </w:numPr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numbering" w:customStyle="1" w:styleId="ElencoIncide">
    <w:name w:val="ElencoIncide"/>
    <w:rsid w:val="006A207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53CE2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362049"/>
    <w:rPr>
      <w:rFonts w:ascii="Trebuchet MS" w:hAnsi="Trebuchet MS" w:cs="Arial"/>
    </w:rPr>
  </w:style>
  <w:style w:type="character" w:styleId="UnresolvedMention">
    <w:name w:val="Unresolved Mention"/>
    <w:uiPriority w:val="99"/>
    <w:semiHidden/>
    <w:unhideWhenUsed/>
    <w:rsid w:val="004147D9"/>
    <w:rPr>
      <w:color w:val="605E5C"/>
      <w:shd w:val="clear" w:color="auto" w:fill="E1DFDD"/>
    </w:rPr>
  </w:style>
  <w:style w:type="paragraph" w:customStyle="1" w:styleId="Paragrafobase">
    <w:name w:val="[Paragrafo base]"/>
    <w:basedOn w:val="Normal"/>
    <w:uiPriority w:val="99"/>
    <w:rsid w:val="0084598E"/>
    <w:pPr>
      <w:suppressAutoHyphens/>
      <w:adjustRightInd w:val="0"/>
      <w:spacing w:before="0" w:line="280" w:lineRule="atLeast"/>
      <w:jc w:val="left"/>
      <w:textAlignment w:val="center"/>
    </w:pPr>
    <w:rPr>
      <w:rFonts w:ascii="Open Sans" w:hAnsi="Open Sans" w:cs="Open Sans"/>
      <w:color w:val="000000"/>
      <w:spacing w:val="2"/>
      <w:sz w:val="18"/>
      <w:szCs w:val="18"/>
    </w:rPr>
  </w:style>
  <w:style w:type="character" w:customStyle="1" w:styleId="Specificazioni">
    <w:name w:val="Specificazioni"/>
    <w:uiPriority w:val="99"/>
    <w:rsid w:val="0084598E"/>
    <w:rPr>
      <w:rFonts w:ascii="TT Hoves Light" w:hAnsi="TT Hoves Light" w:cs="TT Hoves Light"/>
      <w:color w:val="000000"/>
      <w:spacing w:val="0"/>
      <w:sz w:val="14"/>
      <w:szCs w:val="14"/>
    </w:rPr>
  </w:style>
  <w:style w:type="paragraph" w:customStyle="1" w:styleId="TITOLOINCIDE">
    <w:name w:val="TITOLO INCIDE"/>
    <w:basedOn w:val="OGGETTO"/>
    <w:link w:val="TITOLOINCIDECarattere"/>
    <w:autoRedefine/>
    <w:rsid w:val="0031411D"/>
    <w:pPr>
      <w:spacing w:before="360" w:after="360" w:line="240" w:lineRule="auto"/>
      <w:jc w:val="left"/>
    </w:pPr>
    <w:rPr>
      <w:rFonts w:ascii="TT Hoves DemiBold" w:hAnsi="TT Hoves DemiBold" w:cs="Tahoma"/>
      <w:b w:val="0"/>
      <w:bCs/>
      <w:color w:val="CD211D"/>
      <w:sz w:val="30"/>
      <w:szCs w:val="24"/>
      <w:lang w:val="en-US"/>
    </w:rPr>
  </w:style>
  <w:style w:type="character" w:customStyle="1" w:styleId="OGGETTOCarattere">
    <w:name w:val="OGGETTO Carattere"/>
    <w:basedOn w:val="DefaultParagraphFont"/>
    <w:link w:val="OGGETTO"/>
    <w:rsid w:val="00541FFB"/>
    <w:rPr>
      <w:rFonts w:ascii="Avenir Next LT Pro" w:hAnsi="Avenir Next LT Pro" w:cs="Arial"/>
      <w:b/>
      <w:smallCaps/>
      <w:sz w:val="28"/>
    </w:rPr>
  </w:style>
  <w:style w:type="character" w:customStyle="1" w:styleId="TITOLOINCIDECarattere">
    <w:name w:val="TITOLO INCIDE Carattere"/>
    <w:basedOn w:val="OGGETTOCarattere"/>
    <w:link w:val="TITOLOINCIDE"/>
    <w:rsid w:val="0031411D"/>
    <w:rPr>
      <w:rFonts w:ascii="TT Hoves DemiBold" w:hAnsi="TT Hoves DemiBold" w:cs="Tahoma"/>
      <w:b w:val="0"/>
      <w:bCs/>
      <w:smallCaps/>
      <w:color w:val="CD211D"/>
      <w:sz w:val="30"/>
      <w:szCs w:val="24"/>
      <w:lang w:val="en-US"/>
    </w:rPr>
  </w:style>
  <w:style w:type="paragraph" w:customStyle="1" w:styleId="DIDASCALIAINCIDE">
    <w:name w:val="DIDASCALIA INCIDE"/>
    <w:basedOn w:val="Normal"/>
    <w:qFormat/>
    <w:rsid w:val="0031411D"/>
    <w:pPr>
      <w:ind w:left="170"/>
      <w:jc w:val="left"/>
    </w:pPr>
    <w:rPr>
      <w:rFonts w:ascii="TT Hoves" w:hAnsi="TT Hoves" w:cs="Tahoma"/>
      <w:lang w:val="en-GB"/>
    </w:rPr>
  </w:style>
  <w:style w:type="paragraph" w:customStyle="1" w:styleId="TITOLETTOINCIDE">
    <w:name w:val="TITOLETTO INCIDE"/>
    <w:basedOn w:val="DIDASCALIAINCIDE"/>
    <w:qFormat/>
    <w:rsid w:val="00F3748A"/>
    <w:rPr>
      <w:b/>
      <w:bCs/>
      <w:color w:val="CD211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01E03"/>
    <w:rPr>
      <w:rFonts w:ascii="Avenir Next LT Pro" w:hAnsi="Avenir Next LT Pro" w:cs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4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company/incide-engineering/" TargetMode="External"/><Relationship Id="rId2" Type="http://schemas.openxmlformats.org/officeDocument/2006/relationships/image" Target="media/image6.jpg"/><Relationship Id="rId1" Type="http://schemas.openxmlformats.org/officeDocument/2006/relationships/hyperlink" Target="https://www.facebook.com/incideengineering/?__tn__=%2Cd%2CP-R&amp;eid=ARDs3SaBvhl6kQ5mDvH_nHvaPO0YfnhURe7BeC5OUOMxz1mQClstHBbG008zTF2a6lXxJMg77FuargZt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" TargetMode="External"/><Relationship Id="rId2" Type="http://schemas.openxmlformats.org/officeDocument/2006/relationships/image" Target="media/image3.jpg"/><Relationship Id="rId1" Type="http://schemas.openxmlformats.org/officeDocument/2006/relationships/hyperlink" Target="https://www.incide.it/en/" TargetMode="External"/><Relationship Id="rId4" Type="http://schemas.openxmlformats.org/officeDocument/2006/relationships/hyperlink" Target="https://www.incide.it/en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company/" TargetMode="External"/><Relationship Id="rId2" Type="http://schemas.openxmlformats.org/officeDocument/2006/relationships/image" Target="media/image3.jpg"/><Relationship Id="rId1" Type="http://schemas.openxmlformats.org/officeDocument/2006/relationships/hyperlink" Target="https://www.incide.it/en/" TargetMode="External"/><Relationship Id="rId6" Type="http://schemas.openxmlformats.org/officeDocument/2006/relationships/hyperlink" Target="https://www.incide.it/en/" TargetMode="External"/><Relationship Id="rId5" Type="http://schemas.openxmlformats.org/officeDocument/2006/relationships/hyperlink" Target="https://www.incide.it/en/" TargetMode="External"/><Relationship Id="rId4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2-Offerte\_Schema%20Offerta%20Tipo\2-Offerta\Modelli2021\ModQC03_6%20(2021)-modello%20OffertaITA_NODBIndirizzi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CCECB-DE8D-47AD-8F74-EEA70CD0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ModQC03_6 (2021)-modello OffertaITA_NODBIndirizzi</Template>
  <TotalTime>37</TotalTime>
  <Pages>3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ModelloLettera2022</vt:lpstr>
    </vt:vector>
  </TitlesOfParts>
  <Manager>Gianluca Vallerini</Manager>
  <Company>Incide Engineering</Company>
  <LinksUpToDate>false</LinksUpToDate>
  <CharactersWithSpaces>7527</CharactersWithSpaces>
  <SharedDoc>false</SharedDoc>
  <HLinks>
    <vt:vector size="210" baseType="variant">
      <vt:variant>
        <vt:i4>1179700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_Toc507712709</vt:lpwstr>
      </vt:variant>
      <vt:variant>
        <vt:i4>1179700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_Toc507712708</vt:lpwstr>
      </vt:variant>
      <vt:variant>
        <vt:i4>1179700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_Toc507712707</vt:lpwstr>
      </vt:variant>
      <vt:variant>
        <vt:i4>1179700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_Toc507712706</vt:lpwstr>
      </vt:variant>
      <vt:variant>
        <vt:i4>1179700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_Toc507712705</vt:lpwstr>
      </vt:variant>
      <vt:variant>
        <vt:i4>1179700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_Toc507712704</vt:lpwstr>
      </vt:variant>
      <vt:variant>
        <vt:i4>1179700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_Toc507712703</vt:lpwstr>
      </vt:variant>
      <vt:variant>
        <vt:i4>1179700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_Toc507712702</vt:lpwstr>
      </vt:variant>
      <vt:variant>
        <vt:i4>1179700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_Toc507712701</vt:lpwstr>
      </vt:variant>
      <vt:variant>
        <vt:i4>1179700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_Toc507712700</vt:lpwstr>
      </vt:variant>
      <vt:variant>
        <vt:i4>1769525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_Toc507712699</vt:lpwstr>
      </vt:variant>
      <vt:variant>
        <vt:i4>1769525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_Toc507712698</vt:lpwstr>
      </vt:variant>
      <vt:variant>
        <vt:i4>1769525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_Toc507712697</vt:lpwstr>
      </vt:variant>
      <vt:variant>
        <vt:i4>1769525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_Toc507712696</vt:lpwstr>
      </vt:variant>
      <vt:variant>
        <vt:i4>1769525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_Toc507712695</vt:lpwstr>
      </vt:variant>
      <vt:variant>
        <vt:i4>1769525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_Toc507712694</vt:lpwstr>
      </vt:variant>
      <vt:variant>
        <vt:i4>1769525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_Toc507712693</vt:lpwstr>
      </vt:variant>
      <vt:variant>
        <vt:i4>1769525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_Toc507712692</vt:lpwstr>
      </vt:variant>
      <vt:variant>
        <vt:i4>1769525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_Toc507712691</vt:lpwstr>
      </vt:variant>
      <vt:variant>
        <vt:i4>1769525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_Toc507712690</vt:lpwstr>
      </vt:variant>
      <vt:variant>
        <vt:i4>1703989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_Toc507712689</vt:lpwstr>
      </vt:variant>
      <vt:variant>
        <vt:i4>1703989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_Toc507712688</vt:lpwstr>
      </vt:variant>
      <vt:variant>
        <vt:i4>1703989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_Toc507712687</vt:lpwstr>
      </vt:variant>
      <vt:variant>
        <vt:i4>1703989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_Toc507712686</vt:lpwstr>
      </vt:variant>
      <vt:variant>
        <vt:i4>1703989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_Toc507712685</vt:lpwstr>
      </vt:variant>
      <vt:variant>
        <vt:i4>1703989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_Toc507712684</vt:lpwstr>
      </vt:variant>
      <vt:variant>
        <vt:i4>1703989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_Toc507712683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_Toc507712682</vt:lpwstr>
      </vt:variant>
      <vt:variant>
        <vt:i4>1703989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_Toc507712681</vt:lpwstr>
      </vt:variant>
      <vt:variant>
        <vt:i4>1703989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_Toc507712680</vt:lpwstr>
      </vt:variant>
      <vt:variant>
        <vt:i4>1376309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_Toc507712679</vt:lpwstr>
      </vt:variant>
      <vt:variant>
        <vt:i4>1376309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_Toc507712678</vt:lpwstr>
      </vt:variant>
      <vt:variant>
        <vt:i4>1376309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_Toc507712677</vt:lpwstr>
      </vt:variant>
      <vt:variant>
        <vt:i4>4653160</vt:i4>
      </vt:variant>
      <vt:variant>
        <vt:i4>3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  <vt:variant>
        <vt:i4>4653160</vt:i4>
      </vt:variant>
      <vt:variant>
        <vt:i4>0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ModelloLettera2022</dc:title>
  <dc:subject>Lettera Commerciale</dc:subject>
  <dc:creator>Gianluca Vallerini</dc:creator>
  <cp:keywords>ModQG02_rev8</cp:keywords>
  <dc:description/>
  <cp:lastModifiedBy>Tesi1</cp:lastModifiedBy>
  <cp:revision>15</cp:revision>
  <cp:lastPrinted>2024-04-12T12:44:00Z</cp:lastPrinted>
  <dcterms:created xsi:type="dcterms:W3CDTF">2024-04-12T12:41:00Z</dcterms:created>
  <dcterms:modified xsi:type="dcterms:W3CDTF">2024-09-10T15:21:00Z</dcterms:modified>
</cp:coreProperties>
</file>