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54" w:type="dxa"/>
        <w:tblLayout w:type="fixed"/>
        <w:tblLook w:val="01E0" w:firstRow="1" w:lastRow="1" w:firstColumn="1" w:lastColumn="1" w:noHBand="0" w:noVBand="0"/>
      </w:tblPr>
      <w:tblGrid>
        <w:gridCol w:w="5670"/>
        <w:gridCol w:w="4184"/>
      </w:tblGrid>
      <w:tr w:rsidR="00EE4DAA" w:rsidRPr="00777D69" w:rsidTr="006560F6">
        <w:trPr>
          <w:trHeight w:val="1261"/>
        </w:trPr>
        <w:tc>
          <w:tcPr>
            <w:tcW w:w="5670" w:type="dxa"/>
            <w:tcBorders>
              <w:bottom w:val="nil"/>
            </w:tcBorders>
          </w:tcPr>
          <w:p w:rsidR="00EE4DAA" w:rsidRDefault="00A15E46" w:rsidP="0058146F">
            <w:pPr>
              <w:widowControl w:val="0"/>
              <w:tabs>
                <w:tab w:val="left" w:pos="284"/>
              </w:tabs>
              <w:autoSpaceDE w:val="0"/>
              <w:autoSpaceDN w:val="0"/>
              <w:adjustRightInd w:val="0"/>
              <w:jc w:val="both"/>
              <w:textAlignment w:val="center"/>
              <w:rPr>
                <w:rFonts w:ascii="Arial" w:hAnsi="Arial" w:cs="Arial"/>
                <w:sz w:val="20"/>
              </w:rPr>
            </w:pPr>
            <w:r w:rsidRPr="00A15E46">
              <w:rPr>
                <w:rFonts w:ascii="Arial" w:hAnsi="Arial" w:cs="Arial"/>
                <w:sz w:val="20"/>
              </w:rPr>
              <w:t>${luogo_data_lettera}</w:t>
            </w:r>
          </w:p>
          <w:p w:rsidR="00EE4DAA" w:rsidRPr="00777D69" w:rsidRDefault="00EE4DAA" w:rsidP="00EE4DAA">
            <w:pPr>
              <w:widowControl w:val="0"/>
              <w:tabs>
                <w:tab w:val="left" w:pos="284"/>
              </w:tabs>
              <w:autoSpaceDE w:val="0"/>
              <w:autoSpaceDN w:val="0"/>
              <w:adjustRightInd w:val="0"/>
              <w:textAlignment w:val="center"/>
              <w:rPr>
                <w:rFonts w:ascii="Arial" w:hAnsi="Arial" w:cs="Arial"/>
              </w:rPr>
            </w:pPr>
            <w:r w:rsidRPr="00777D69">
              <w:rPr>
                <w:rFonts w:ascii="Arial" w:hAnsi="Arial" w:cs="Arial"/>
                <w:sz w:val="20"/>
              </w:rPr>
              <w:t>Prot. n.</w:t>
            </w:r>
            <w:r w:rsidR="00A15E46">
              <w:rPr>
                <w:rFonts w:ascii="Arial" w:hAnsi="Arial" w:cs="Arial"/>
                <w:sz w:val="20"/>
              </w:rPr>
              <w:t xml:space="preserve"> </w:t>
            </w:r>
            <w:r w:rsidR="00A15E46" w:rsidRPr="00A15E46">
              <w:rPr>
                <w:rFonts w:ascii="Arial" w:hAnsi="Arial" w:cs="Arial"/>
                <w:sz w:val="20"/>
              </w:rPr>
              <w:t>${protocollo_</w:t>
            </w:r>
            <w:r w:rsidR="00A15E46" w:rsidRPr="00A15E46">
              <w:rPr>
                <w:rFonts w:ascii="Arial" w:hAnsi="Arial" w:cs="Arial"/>
                <w:sz w:val="20"/>
                <w:u w:val="single"/>
              </w:rPr>
              <w:t>numero</w:t>
            </w:r>
            <w:r w:rsidR="00A15E46" w:rsidRPr="00A15E46">
              <w:rPr>
                <w:rFonts w:ascii="Arial" w:hAnsi="Arial" w:cs="Arial"/>
                <w:sz w:val="20"/>
              </w:rPr>
              <w:t>}</w:t>
            </w:r>
          </w:p>
        </w:tc>
        <w:tc>
          <w:tcPr>
            <w:tcW w:w="4184" w:type="dxa"/>
            <w:tcBorders>
              <w:bottom w:val="nil"/>
            </w:tcBorders>
          </w:tcPr>
          <w:p w:rsidR="00EE4DAA" w:rsidRPr="00C229DC" w:rsidRDefault="00EE4DAA" w:rsidP="00EE4DAA">
            <w:pPr>
              <w:rPr>
                <w:rFonts w:ascii="Arial" w:hAnsi="Arial" w:cs="Arial"/>
                <w:b/>
                <w:sz w:val="20"/>
              </w:rPr>
            </w:pPr>
            <w:r w:rsidRPr="00C229DC">
              <w:rPr>
                <w:rFonts w:ascii="Arial" w:hAnsi="Arial" w:cs="Arial"/>
                <w:b/>
                <w:sz w:val="20"/>
              </w:rPr>
              <w:t>Spett. le</w:t>
            </w:r>
          </w:p>
          <w:p w:rsidR="00EE4DAA" w:rsidRPr="006560F6" w:rsidRDefault="00A15E46" w:rsidP="00EE4DAA">
            <w:pPr>
              <w:rPr>
                <w:rFonts w:ascii="Arial" w:hAnsi="Arial" w:cs="Arial"/>
                <w:sz w:val="20"/>
              </w:rPr>
            </w:pPr>
            <w:r w:rsidRPr="00A15E46">
              <w:rPr>
                <w:rFonts w:ascii="Arial" w:hAnsi="Arial" w:cs="Arial"/>
                <w:sz w:val="20"/>
              </w:rPr>
              <w:t>${destinatario_spettabile}</w:t>
            </w:r>
          </w:p>
          <w:p w:rsidR="00EE4DAA" w:rsidRDefault="00A15E46" w:rsidP="00EE4DAA">
            <w:pPr>
              <w:rPr>
                <w:rFonts w:ascii="Arial" w:hAnsi="Arial" w:cs="Arial"/>
                <w:sz w:val="20"/>
              </w:rPr>
            </w:pPr>
            <w:r w:rsidRPr="00A15E46">
              <w:rPr>
                <w:rFonts w:ascii="Arial" w:hAnsi="Arial" w:cs="Arial"/>
                <w:sz w:val="20"/>
              </w:rPr>
              <w:t>${destinatario_indirizzo}</w:t>
            </w:r>
          </w:p>
          <w:p w:rsidR="00EE4DAA" w:rsidRPr="00A15E46" w:rsidRDefault="00EE4DAA" w:rsidP="00EE4DAA">
            <w:pPr>
              <w:rPr>
                <w:rStyle w:val="Collegamentoipertestuale"/>
                <w:rFonts w:ascii="Calibri" w:hAnsi="Calibri" w:cs="Calibri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</w:rPr>
              <w:t xml:space="preserve">Pec: </w:t>
            </w:r>
            <w:r w:rsidR="00A15E46" w:rsidRPr="00A15E46">
              <w:t>${destinatario_pec_email}</w:t>
            </w:r>
          </w:p>
          <w:p w:rsidR="00EE4DAA" w:rsidRPr="00777D69" w:rsidRDefault="00EE4DAA" w:rsidP="00EE4DAA">
            <w:pPr>
              <w:rPr>
                <w:rFonts w:ascii="Arial" w:hAnsi="Arial" w:cs="Arial"/>
                <w:sz w:val="20"/>
              </w:rPr>
            </w:pPr>
          </w:p>
        </w:tc>
      </w:tr>
    </w:tbl>
    <w:p w:rsidR="00ED09B9" w:rsidRPr="009509EA" w:rsidRDefault="00D435B9" w:rsidP="005A3027">
      <w:pPr>
        <w:pStyle w:val="CorpoTestoUnipd"/>
      </w:pPr>
      <w:r w:rsidRPr="009509EA">
        <w:tab/>
      </w:r>
    </w:p>
    <w:tbl>
      <w:tblPr>
        <w:tblW w:w="0" w:type="auto"/>
        <w:tblLook w:val="01E0" w:firstRow="1" w:lastRow="1" w:firstColumn="1" w:lastColumn="1" w:noHBand="0" w:noVBand="0"/>
      </w:tblPr>
      <w:tblGrid>
        <w:gridCol w:w="1276"/>
        <w:gridCol w:w="8362"/>
      </w:tblGrid>
      <w:tr w:rsidR="00A84D39" w:rsidRPr="00777D69" w:rsidTr="008F6712">
        <w:tc>
          <w:tcPr>
            <w:tcW w:w="1276" w:type="dxa"/>
          </w:tcPr>
          <w:p w:rsidR="00ED09B9" w:rsidRPr="00711B7A" w:rsidRDefault="00D435B9" w:rsidP="00A84D39">
            <w:pPr>
              <w:rPr>
                <w:rFonts w:ascii="Arial" w:hAnsi="Arial" w:cs="Arial"/>
                <w:b/>
                <w:sz w:val="17"/>
                <w:szCs w:val="22"/>
              </w:rPr>
            </w:pPr>
            <w:r w:rsidRPr="00711B7A">
              <w:rPr>
                <w:rFonts w:ascii="Arial" w:hAnsi="Arial" w:cs="Arial"/>
                <w:b/>
                <w:sz w:val="17"/>
                <w:szCs w:val="22"/>
              </w:rPr>
              <w:t>OGGETTO:</w:t>
            </w:r>
          </w:p>
        </w:tc>
        <w:tc>
          <w:tcPr>
            <w:tcW w:w="8362" w:type="dxa"/>
          </w:tcPr>
          <w:p w:rsidR="005517B0" w:rsidRDefault="00A15E46" w:rsidP="00804C63">
            <w:pPr>
              <w:jc w:val="both"/>
              <w:rPr>
                <w:rFonts w:ascii="TT Hoves" w:hAnsi="TT Hoves" w:cs="Arial"/>
                <w:b/>
                <w:bCs/>
              </w:rPr>
            </w:pPr>
            <w:r w:rsidRPr="00A15E46">
              <w:rPr>
                <w:rFonts w:ascii="TT Hoves" w:hAnsi="TT Hoves" w:cs="Arial"/>
                <w:b/>
                <w:bCs/>
              </w:rPr>
              <w:t>${oggetto_contratto}</w:t>
            </w:r>
            <w:r w:rsidR="005846C4" w:rsidRPr="005846C4">
              <w:rPr>
                <w:rFonts w:ascii="TT Hoves" w:hAnsi="TT Hoves" w:cs="Arial"/>
                <w:b/>
                <w:bCs/>
              </w:rPr>
              <w:t xml:space="preserve"> </w:t>
            </w:r>
          </w:p>
          <w:p w:rsidR="005517B0" w:rsidRPr="005846C4" w:rsidRDefault="005517B0" w:rsidP="00804C63">
            <w:pPr>
              <w:jc w:val="both"/>
              <w:rPr>
                <w:rFonts w:ascii="TT Hoves" w:hAnsi="TT Hoves" w:cs="Arial"/>
                <w:b/>
                <w:bCs/>
              </w:rPr>
            </w:pPr>
          </w:p>
        </w:tc>
      </w:tr>
    </w:tbl>
    <w:p w:rsidR="005517B0" w:rsidRDefault="005517B0" w:rsidP="005517B0">
      <w:pPr>
        <w:spacing w:line="360" w:lineRule="auto"/>
        <w:jc w:val="center"/>
        <w:rPr>
          <w:rFonts w:ascii="TT Hoves" w:hAnsi="TT Hoves" w:cs="Arial"/>
          <w:b/>
          <w:bCs/>
        </w:rPr>
      </w:pPr>
      <w:r w:rsidRPr="005517B0">
        <w:rPr>
          <w:rFonts w:ascii="TT Hoves" w:hAnsi="TT Hoves" w:cs="Arial"/>
          <w:b/>
          <w:bCs/>
        </w:rPr>
        <w:t>DICHIARAZIONE SOSTITUTIVA A COMPROVA DEI SERVIZI RESI</w:t>
      </w:r>
    </w:p>
    <w:p w:rsidR="005517B0" w:rsidRDefault="005517B0" w:rsidP="005517B0">
      <w:pPr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="006D333F" w:rsidRDefault="006D333F" w:rsidP="005517B0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867D46">
        <w:rPr>
          <w:rFonts w:ascii="Arial" w:hAnsi="Arial" w:cs="Arial"/>
          <w:sz w:val="20"/>
          <w:szCs w:val="20"/>
        </w:rPr>
        <w:t xml:space="preserve">Il sottoscritto </w:t>
      </w:r>
      <w:r w:rsidR="00294D34" w:rsidRPr="00294D34">
        <w:rPr>
          <w:rFonts w:ascii="Arial" w:hAnsi="Arial" w:cs="Arial"/>
          <w:sz w:val="20"/>
          <w:szCs w:val="20"/>
          <w:highlight w:val="yellow"/>
        </w:rPr>
        <w:t>${rup_nome}</w:t>
      </w:r>
      <w:r w:rsidR="00294D34">
        <w:rPr>
          <w:rFonts w:ascii="Arial" w:hAnsi="Arial" w:cs="Arial"/>
          <w:sz w:val="20"/>
          <w:szCs w:val="20"/>
        </w:rPr>
        <w:t xml:space="preserve"> </w:t>
      </w:r>
      <w:r w:rsidRPr="00867D46">
        <w:rPr>
          <w:rFonts w:ascii="Arial" w:hAnsi="Arial" w:cs="Arial"/>
          <w:sz w:val="20"/>
          <w:szCs w:val="20"/>
        </w:rPr>
        <w:t xml:space="preserve">in qualità di </w:t>
      </w:r>
      <w:r w:rsidR="00252099">
        <w:rPr>
          <w:rFonts w:ascii="Arial" w:hAnsi="Arial" w:cs="Arial"/>
          <w:sz w:val="20"/>
          <w:szCs w:val="20"/>
        </w:rPr>
        <w:t>RUP/LEGALE RAPPRESENTANTE/</w:t>
      </w:r>
      <w:r w:rsidRPr="00867D46">
        <w:rPr>
          <w:rFonts w:ascii="Arial" w:hAnsi="Arial" w:cs="Arial"/>
          <w:sz w:val="20"/>
          <w:szCs w:val="20"/>
        </w:rPr>
        <w:t xml:space="preserve"> </w:t>
      </w:r>
      <w:r w:rsidRPr="005517B0">
        <w:rPr>
          <w:rFonts w:ascii="Arial" w:hAnsi="Arial" w:cs="Arial"/>
          <w:sz w:val="20"/>
          <w:szCs w:val="20"/>
        </w:rPr>
        <w:t>dell</w:t>
      </w:r>
      <w:r w:rsidR="00C6396D" w:rsidRPr="005517B0">
        <w:rPr>
          <w:rFonts w:ascii="Arial" w:hAnsi="Arial" w:cs="Arial"/>
          <w:sz w:val="20"/>
          <w:szCs w:val="20"/>
        </w:rPr>
        <w:t xml:space="preserve">a società </w:t>
      </w:r>
      <w:r w:rsidR="00AB4B1F" w:rsidRPr="00AB4B1F">
        <w:rPr>
          <w:rFonts w:ascii="Arial" w:hAnsi="Arial" w:cs="Arial"/>
          <w:sz w:val="20"/>
          <w:szCs w:val="20"/>
          <w:highlight w:val="yellow"/>
        </w:rPr>
        <w:t>${committente}</w:t>
      </w:r>
      <w:r w:rsidR="005517B0">
        <w:rPr>
          <w:rFonts w:ascii="Arial" w:hAnsi="Arial" w:cs="Arial"/>
          <w:sz w:val="20"/>
          <w:szCs w:val="20"/>
        </w:rPr>
        <w:t xml:space="preserve"> </w:t>
      </w:r>
      <w:r w:rsidR="005517B0" w:rsidRPr="005517B0">
        <w:rPr>
          <w:rFonts w:ascii="Arial" w:hAnsi="Arial" w:cs="Arial"/>
          <w:sz w:val="20"/>
          <w:szCs w:val="20"/>
        </w:rPr>
        <w:t xml:space="preserve">dichiara e attesta che la società </w:t>
      </w:r>
      <w:r w:rsidR="005517B0" w:rsidRPr="005517B0">
        <w:rPr>
          <w:rFonts w:ascii="Arial" w:hAnsi="Arial" w:cs="Arial"/>
          <w:b/>
          <w:bCs/>
          <w:sz w:val="20"/>
          <w:szCs w:val="20"/>
        </w:rPr>
        <w:t>INCIDE ENGINEERING S.R.L.</w:t>
      </w:r>
      <w:r w:rsidR="005517B0" w:rsidRPr="005517B0">
        <w:rPr>
          <w:rFonts w:ascii="Arial" w:hAnsi="Arial" w:cs="Arial"/>
          <w:sz w:val="20"/>
          <w:szCs w:val="20"/>
        </w:rPr>
        <w:t xml:space="preserve"> ha svolto, e </w:t>
      </w:r>
      <w:r w:rsidR="005517B0" w:rsidRPr="00252099">
        <w:rPr>
          <w:rFonts w:ascii="Arial" w:hAnsi="Arial" w:cs="Arial"/>
          <w:sz w:val="20"/>
          <w:szCs w:val="20"/>
          <w:u w:val="single"/>
        </w:rPr>
        <w:t>con buon esito</w:t>
      </w:r>
      <w:r w:rsidR="005517B0" w:rsidRPr="005517B0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l</w:t>
      </w:r>
      <w:r w:rsidRPr="00867D46">
        <w:rPr>
          <w:rFonts w:ascii="Arial" w:hAnsi="Arial" w:cs="Arial"/>
          <w:sz w:val="20"/>
          <w:szCs w:val="20"/>
        </w:rPr>
        <w:t>’avvenuta</w:t>
      </w:r>
      <w:r w:rsidR="005517B0">
        <w:rPr>
          <w:rFonts w:ascii="Arial" w:hAnsi="Arial" w:cs="Arial"/>
          <w:sz w:val="20"/>
          <w:szCs w:val="20"/>
        </w:rPr>
        <w:t xml:space="preserve"> </w:t>
      </w:r>
      <w:r w:rsidRPr="00867D46">
        <w:rPr>
          <w:rFonts w:ascii="Arial" w:hAnsi="Arial" w:cs="Arial"/>
          <w:sz w:val="20"/>
          <w:szCs w:val="20"/>
        </w:rPr>
        <w:t>esecuzione delle prestazioni professionali di seguito indicate:</w:t>
      </w:r>
    </w:p>
    <w:p w:rsidR="00252099" w:rsidRPr="00294D34" w:rsidRDefault="00252099" w:rsidP="005517B0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DATI DELL’OPERA E DI AFFIDAMENTO DELL’INCARICO</w:t>
      </w:r>
    </w:p>
    <w:tbl>
      <w:tblPr>
        <w:tblW w:w="988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440"/>
        <w:gridCol w:w="2618"/>
        <w:gridCol w:w="769"/>
        <w:gridCol w:w="1640"/>
        <w:gridCol w:w="2415"/>
      </w:tblGrid>
      <w:tr w:rsidR="00252099" w:rsidRPr="00455BDC" w:rsidTr="00455BDC">
        <w:tc>
          <w:tcPr>
            <w:tcW w:w="2440" w:type="dxa"/>
            <w:noWrap/>
            <w:hideMark/>
          </w:tcPr>
          <w:p w:rsidR="00252099" w:rsidRPr="00455BDC" w:rsidRDefault="00252099" w:rsidP="00455BDC">
            <w:pPr>
              <w:rPr>
                <w:rFonts w:ascii="TT Hoves" w:hAnsi="TT Hoves" w:cs="Arial"/>
                <w:b/>
                <w:bCs/>
                <w:sz w:val="20"/>
                <w:szCs w:val="20"/>
                <w:lang w:eastAsia="fr-FR"/>
              </w:rPr>
            </w:pPr>
            <w:r w:rsidRPr="00455BDC">
              <w:rPr>
                <w:rFonts w:ascii="TT Hoves" w:hAnsi="TT Hoves" w:cs="Arial"/>
                <w:b/>
                <w:bCs/>
                <w:sz w:val="20"/>
                <w:szCs w:val="20"/>
              </w:rPr>
              <w:t>Committente:</w:t>
            </w:r>
          </w:p>
        </w:tc>
        <w:tc>
          <w:tcPr>
            <w:tcW w:w="7442" w:type="dxa"/>
            <w:gridSpan w:val="4"/>
            <w:hideMark/>
          </w:tcPr>
          <w:p w:rsidR="00252099" w:rsidRPr="00455BDC" w:rsidRDefault="00A15E46" w:rsidP="00455BDC">
            <w:pPr>
              <w:jc w:val="both"/>
              <w:rPr>
                <w:rFonts w:ascii="TT Hoves" w:hAnsi="TT Hoves" w:cs="Arial"/>
                <w:b/>
                <w:bCs/>
              </w:rPr>
            </w:pPr>
            <w:r w:rsidRPr="00A15E46">
              <w:rPr>
                <w:rFonts w:ascii="TT Hoves" w:hAnsi="TT Hoves" w:cs="Arial"/>
                <w:b/>
                <w:bCs/>
              </w:rPr>
              <w:t>${committente}</w:t>
            </w:r>
          </w:p>
        </w:tc>
      </w:tr>
      <w:tr w:rsidR="00EE4DAA" w:rsidRPr="00455BDC" w:rsidTr="00455BDC">
        <w:tc>
          <w:tcPr>
            <w:tcW w:w="2440" w:type="dxa"/>
            <w:shd w:val="clear" w:color="auto" w:fill="F2F2F2"/>
            <w:noWrap/>
            <w:hideMark/>
          </w:tcPr>
          <w:p w:rsidR="006560F6" w:rsidRPr="00455BDC" w:rsidRDefault="00252099">
            <w:pPr>
              <w:rPr>
                <w:rFonts w:ascii="TT Hoves" w:hAnsi="TT Hoves" w:cs="Arial"/>
                <w:b/>
                <w:bCs/>
                <w:sz w:val="20"/>
                <w:szCs w:val="20"/>
                <w:lang w:eastAsia="fr-FR"/>
              </w:rPr>
            </w:pPr>
            <w:r w:rsidRPr="00455BDC">
              <w:rPr>
                <w:rFonts w:ascii="TT Hoves" w:hAnsi="TT Hoves" w:cs="Arial"/>
                <w:b/>
                <w:bCs/>
                <w:sz w:val="20"/>
                <w:szCs w:val="20"/>
              </w:rPr>
              <w:t>Indirizzo Committente</w:t>
            </w:r>
            <w:r w:rsidR="006560F6" w:rsidRPr="00455BDC">
              <w:rPr>
                <w:rFonts w:ascii="TT Hoves" w:hAnsi="TT Hoves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7442" w:type="dxa"/>
            <w:gridSpan w:val="4"/>
            <w:shd w:val="clear" w:color="auto" w:fill="F2F2F2"/>
            <w:hideMark/>
          </w:tcPr>
          <w:p w:rsidR="006560F6" w:rsidRPr="00455BDC" w:rsidRDefault="00A15E46" w:rsidP="00455BDC">
            <w:pPr>
              <w:jc w:val="both"/>
              <w:rPr>
                <w:rFonts w:ascii="TT Hoves" w:hAnsi="TT Hoves" w:cs="Arial"/>
              </w:rPr>
            </w:pPr>
            <w:r w:rsidRPr="00A15E46">
              <w:rPr>
                <w:rFonts w:ascii="TT Hoves" w:hAnsi="TT Hoves"/>
              </w:rPr>
              <w:t>${indirizzo_committente}</w:t>
            </w:r>
          </w:p>
        </w:tc>
      </w:tr>
      <w:tr w:rsidR="00EE4DAA" w:rsidRPr="00455BDC" w:rsidTr="00455BDC">
        <w:trPr>
          <w:trHeight w:val="1068"/>
        </w:trPr>
        <w:tc>
          <w:tcPr>
            <w:tcW w:w="2440" w:type="dxa"/>
            <w:noWrap/>
            <w:hideMark/>
          </w:tcPr>
          <w:p w:rsidR="006560F6" w:rsidRPr="00455BDC" w:rsidRDefault="00C66E85" w:rsidP="00C66E85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55BDC">
              <w:rPr>
                <w:rFonts w:ascii="TT Hoves" w:hAnsi="TT Hoves" w:cs="Arial"/>
                <w:b/>
                <w:bCs/>
                <w:sz w:val="20"/>
                <w:szCs w:val="20"/>
              </w:rPr>
              <w:t>Oggetto dell’appalto</w:t>
            </w:r>
            <w:r w:rsidR="006560F6" w:rsidRPr="00455BDC">
              <w:rPr>
                <w:rFonts w:ascii="TT Hoves" w:hAnsi="TT Hoves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7442" w:type="dxa"/>
            <w:gridSpan w:val="4"/>
            <w:hideMark/>
          </w:tcPr>
          <w:p w:rsidR="006560F6" w:rsidRPr="00455BDC" w:rsidRDefault="00A15E46" w:rsidP="00455BDC">
            <w:pPr>
              <w:jc w:val="both"/>
              <w:rPr>
                <w:rFonts w:ascii="TT Hoves" w:hAnsi="TT Hoves" w:cs="Arial"/>
                <w:sz w:val="20"/>
                <w:szCs w:val="20"/>
              </w:rPr>
            </w:pPr>
            <w:r w:rsidRPr="00A15E46">
              <w:rPr>
                <w:rFonts w:ascii="TT Hoves" w:hAnsi="TT Hoves" w:cs="Arial"/>
                <w:sz w:val="20"/>
                <w:szCs w:val="20"/>
              </w:rPr>
              <w:t>${oggetto_contratto}</w:t>
            </w:r>
          </w:p>
        </w:tc>
      </w:tr>
      <w:tr w:rsidR="00EE4DAA" w:rsidRPr="00455BDC" w:rsidTr="00455BDC">
        <w:tc>
          <w:tcPr>
            <w:tcW w:w="2440" w:type="dxa"/>
            <w:shd w:val="clear" w:color="auto" w:fill="F2F2F2"/>
            <w:noWrap/>
            <w:hideMark/>
          </w:tcPr>
          <w:p w:rsidR="006560F6" w:rsidRPr="00455BDC" w:rsidRDefault="006560F6" w:rsidP="006E5AB3">
            <w:pPr>
              <w:rPr>
                <w:rFonts w:ascii="TT Hoves" w:hAnsi="TT Hoves" w:cs="Arial"/>
                <w:b/>
                <w:bCs/>
                <w:sz w:val="20"/>
                <w:szCs w:val="20"/>
                <w:highlight w:val="yellow"/>
              </w:rPr>
            </w:pPr>
            <w:r w:rsidRPr="00455BDC">
              <w:rPr>
                <w:rFonts w:ascii="TT Hoves" w:hAnsi="TT Hoves" w:cs="Arial"/>
                <w:b/>
                <w:bCs/>
                <w:sz w:val="20"/>
                <w:szCs w:val="20"/>
                <w:highlight w:val="yellow"/>
              </w:rPr>
              <w:t>Estremi del contratto</w:t>
            </w:r>
          </w:p>
        </w:tc>
        <w:tc>
          <w:tcPr>
            <w:tcW w:w="2785" w:type="dxa"/>
            <w:shd w:val="clear" w:color="auto" w:fill="F2F2F2"/>
            <w:hideMark/>
          </w:tcPr>
          <w:p w:rsidR="006560F6" w:rsidRPr="00455BDC" w:rsidRDefault="00A15E46" w:rsidP="00455BDC">
            <w:pPr>
              <w:jc w:val="both"/>
              <w:rPr>
                <w:rFonts w:ascii="TT Hoves" w:hAnsi="TT Hoves" w:cs="Arial"/>
                <w:sz w:val="20"/>
                <w:szCs w:val="20"/>
              </w:rPr>
            </w:pPr>
            <w:r w:rsidRPr="00A15E46">
              <w:rPr>
                <w:rFonts w:ascii="TT Hoves" w:hAnsi="TT Hoves" w:cs="Arial"/>
                <w:sz w:val="20"/>
                <w:szCs w:val="20"/>
              </w:rPr>
              <w:t>${riferimento_contratto}</w:t>
            </w:r>
          </w:p>
        </w:tc>
        <w:tc>
          <w:tcPr>
            <w:tcW w:w="3120" w:type="dxa"/>
            <w:gridSpan w:val="2"/>
            <w:shd w:val="clear" w:color="auto" w:fill="F2F2F2"/>
            <w:hideMark/>
          </w:tcPr>
          <w:p w:rsidR="006560F6" w:rsidRPr="00455BDC" w:rsidRDefault="006560F6" w:rsidP="00455BDC">
            <w:pPr>
              <w:jc w:val="both"/>
              <w:rPr>
                <w:rFonts w:ascii="TT Hoves" w:hAnsi="TT Hoves" w:cs="Arial"/>
                <w:sz w:val="20"/>
                <w:szCs w:val="20"/>
              </w:rPr>
            </w:pPr>
            <w:r w:rsidRPr="00455BDC">
              <w:rPr>
                <w:rFonts w:ascii="TT Hoves" w:hAnsi="TT Hoves" w:cs="Arial"/>
                <w:sz w:val="20"/>
                <w:szCs w:val="20"/>
              </w:rPr>
              <w:t>Importo prestazioni (CNIA,</w:t>
            </w:r>
            <w:r w:rsidR="006E5AB3" w:rsidRPr="00455BDC">
              <w:rPr>
                <w:rFonts w:ascii="TT Hoves" w:hAnsi="TT Hoves" w:cs="Arial"/>
                <w:sz w:val="20"/>
                <w:szCs w:val="20"/>
              </w:rPr>
              <w:t xml:space="preserve"> </w:t>
            </w:r>
            <w:r w:rsidRPr="00455BDC">
              <w:rPr>
                <w:rFonts w:ascii="TT Hoves" w:hAnsi="TT Hoves" w:cs="Arial"/>
                <w:sz w:val="20"/>
                <w:szCs w:val="20"/>
              </w:rPr>
              <w:t>IVA esclusa)</w:t>
            </w:r>
          </w:p>
        </w:tc>
        <w:tc>
          <w:tcPr>
            <w:tcW w:w="1537" w:type="dxa"/>
            <w:shd w:val="clear" w:color="auto" w:fill="F2F2F2"/>
            <w:hideMark/>
          </w:tcPr>
          <w:p w:rsidR="006560F6" w:rsidRPr="00A15E46" w:rsidRDefault="00A15E46" w:rsidP="00455BDC">
            <w:pPr>
              <w:jc w:val="center"/>
              <w:rPr>
                <w:rFonts w:ascii="TT Hoves" w:hAnsi="TT Hoves" w:cs="Arial"/>
                <w:b/>
                <w:bCs/>
                <w:sz w:val="20"/>
                <w:szCs w:val="20"/>
                <w:u w:val="single"/>
              </w:rPr>
            </w:pPr>
            <w:r w:rsidRPr="00A15E46">
              <w:rPr>
                <w:rFonts w:ascii="TT Hoves" w:hAnsi="TT Hoves" w:cs="Arial"/>
                <w:b/>
                <w:bCs/>
                <w:sz w:val="20"/>
                <w:szCs w:val="20"/>
              </w:rPr>
              <w:t>${importo_prestazioni}</w:t>
            </w:r>
          </w:p>
        </w:tc>
      </w:tr>
      <w:tr w:rsidR="00E96BBA" w:rsidRPr="00A15E46" w:rsidTr="00455BDC">
        <w:tc>
          <w:tcPr>
            <w:tcW w:w="2440" w:type="dxa"/>
            <w:noWrap/>
            <w:hideMark/>
          </w:tcPr>
          <w:p w:rsidR="00E96BBA" w:rsidRPr="00455BDC" w:rsidRDefault="00E96BBA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55BDC">
              <w:rPr>
                <w:rFonts w:ascii="TT Hoves" w:hAnsi="TT Hoves" w:cs="Arial"/>
                <w:b/>
                <w:bCs/>
                <w:sz w:val="20"/>
                <w:szCs w:val="20"/>
              </w:rPr>
              <w:t>Responsabile del Procedimento [RUP]</w:t>
            </w:r>
          </w:p>
        </w:tc>
        <w:tc>
          <w:tcPr>
            <w:tcW w:w="3721" w:type="dxa"/>
            <w:gridSpan w:val="2"/>
            <w:hideMark/>
          </w:tcPr>
          <w:p w:rsidR="00E96BBA" w:rsidRPr="00455BDC" w:rsidRDefault="00A15E46" w:rsidP="00E96BBA">
            <w:pPr>
              <w:rPr>
                <w:rFonts w:ascii="TT Hoves" w:hAnsi="TT Hoves" w:cs="Arial"/>
                <w:sz w:val="20"/>
                <w:szCs w:val="20"/>
              </w:rPr>
            </w:pPr>
            <w:r w:rsidRPr="00A15E46">
              <w:rPr>
                <w:rFonts w:ascii="TT Hoves" w:hAnsi="TT Hoves" w:cs="Arial"/>
                <w:sz w:val="20"/>
                <w:szCs w:val="20"/>
              </w:rPr>
              <w:t>${rup_nome}</w:t>
            </w:r>
          </w:p>
        </w:tc>
        <w:tc>
          <w:tcPr>
            <w:tcW w:w="3721" w:type="dxa"/>
            <w:gridSpan w:val="2"/>
          </w:tcPr>
          <w:p w:rsidR="00E96BBA" w:rsidRPr="00455BDC" w:rsidRDefault="00E96BBA" w:rsidP="00455BDC">
            <w:pPr>
              <w:jc w:val="both"/>
              <w:rPr>
                <w:rFonts w:ascii="TT Hoves" w:hAnsi="TT Hoves" w:cs="Arial"/>
                <w:sz w:val="20"/>
                <w:szCs w:val="20"/>
              </w:rPr>
            </w:pPr>
            <w:r w:rsidRPr="00455BDC">
              <w:rPr>
                <w:rFonts w:ascii="TT Hoves" w:hAnsi="TT Hoves" w:cs="Arial"/>
                <w:sz w:val="20"/>
                <w:szCs w:val="20"/>
              </w:rPr>
              <w:t xml:space="preserve">Rif. </w:t>
            </w:r>
            <w:r w:rsidR="00A15E46" w:rsidRPr="00A15E46">
              <w:rPr>
                <w:rFonts w:ascii="TT Hoves" w:hAnsi="TT Hoves" w:cs="Arial"/>
                <w:sz w:val="20"/>
                <w:szCs w:val="20"/>
              </w:rPr>
              <w:t>${rup_riferimento}</w:t>
            </w:r>
          </w:p>
        </w:tc>
      </w:tr>
    </w:tbl>
    <w:p w:rsidR="00871549" w:rsidRDefault="00871549"/>
    <w:tbl>
      <w:tblPr>
        <w:tblW w:w="985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2693"/>
        <w:gridCol w:w="900"/>
        <w:gridCol w:w="2928"/>
        <w:gridCol w:w="926"/>
      </w:tblGrid>
      <w:tr w:rsidR="00C66E85" w:rsidRPr="00070AD1" w:rsidTr="00EA7FCD">
        <w:trPr>
          <w:trHeight w:val="244"/>
        </w:trPr>
        <w:tc>
          <w:tcPr>
            <w:tcW w:w="2405" w:type="dxa"/>
            <w:vMerge w:val="restart"/>
            <w:noWrap/>
          </w:tcPr>
          <w:p w:rsidR="00C66E85" w:rsidRPr="00455BDC" w:rsidRDefault="00C66E85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55BDC">
              <w:rPr>
                <w:rFonts w:ascii="TT Hoves" w:hAnsi="TT Hoves" w:cs="Arial"/>
                <w:b/>
                <w:bCs/>
                <w:sz w:val="20"/>
                <w:szCs w:val="20"/>
              </w:rPr>
              <w:t>FASE DI PROGETTAZIONE SVOLTA</w:t>
            </w:r>
          </w:p>
        </w:tc>
        <w:tc>
          <w:tcPr>
            <w:tcW w:w="2693" w:type="dxa"/>
          </w:tcPr>
          <w:p w:rsidR="00C66E85" w:rsidRPr="00455BDC" w:rsidRDefault="00C66E85" w:rsidP="00455BDC">
            <w:pPr>
              <w:jc w:val="both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55BDC">
              <w:rPr>
                <w:rFonts w:ascii="TT Hoves" w:hAnsi="TT Hoves" w:cs="Arial"/>
                <w:b/>
                <w:bCs/>
                <w:sz w:val="20"/>
                <w:szCs w:val="20"/>
              </w:rPr>
              <w:t>Fasi progettuali</w:t>
            </w:r>
          </w:p>
        </w:tc>
        <w:tc>
          <w:tcPr>
            <w:tcW w:w="900" w:type="dxa"/>
          </w:tcPr>
          <w:p w:rsidR="00C66E85" w:rsidRPr="00455BDC" w:rsidRDefault="00C66E85" w:rsidP="00455BDC">
            <w:pPr>
              <w:jc w:val="both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55BDC">
              <w:rPr>
                <w:rFonts w:ascii="TT Hoves" w:hAnsi="TT Hoves" w:cs="Arial"/>
                <w:b/>
                <w:bCs/>
                <w:sz w:val="20"/>
                <w:szCs w:val="20"/>
              </w:rPr>
              <w:t>Svolte</w:t>
            </w:r>
          </w:p>
        </w:tc>
        <w:tc>
          <w:tcPr>
            <w:tcW w:w="2928" w:type="dxa"/>
          </w:tcPr>
          <w:p w:rsidR="00C66E85" w:rsidRPr="00455BDC" w:rsidRDefault="00C66E85" w:rsidP="00455BDC">
            <w:pPr>
              <w:jc w:val="both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55BDC">
              <w:rPr>
                <w:rFonts w:ascii="TT Hoves" w:hAnsi="TT Hoves" w:cs="Arial"/>
                <w:b/>
                <w:bCs/>
                <w:sz w:val="20"/>
                <w:szCs w:val="20"/>
              </w:rPr>
              <w:t>Fasi esecutiva</w:t>
            </w:r>
          </w:p>
        </w:tc>
        <w:tc>
          <w:tcPr>
            <w:tcW w:w="926" w:type="dxa"/>
          </w:tcPr>
          <w:p w:rsidR="00C66E85" w:rsidRPr="00455BDC" w:rsidRDefault="00C66E85" w:rsidP="00455BDC">
            <w:pPr>
              <w:jc w:val="both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55BDC">
              <w:rPr>
                <w:rFonts w:ascii="TT Hoves" w:hAnsi="TT Hoves" w:cs="Arial"/>
                <w:b/>
                <w:bCs/>
                <w:sz w:val="20"/>
                <w:szCs w:val="20"/>
              </w:rPr>
              <w:t>Svolte</w:t>
            </w:r>
          </w:p>
        </w:tc>
      </w:tr>
      <w:tr w:rsidR="00C66E85" w:rsidRPr="004A2DE7" w:rsidTr="00EA7FCD">
        <w:trPr>
          <w:trHeight w:val="244"/>
        </w:trPr>
        <w:tc>
          <w:tcPr>
            <w:tcW w:w="2405" w:type="dxa"/>
            <w:vMerge/>
            <w:shd w:val="clear" w:color="auto" w:fill="F2F2F2"/>
            <w:noWrap/>
          </w:tcPr>
          <w:p w:rsidR="00C66E85" w:rsidRPr="00455BDC" w:rsidRDefault="00C66E85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</w:p>
        </w:tc>
        <w:tc>
          <w:tcPr>
            <w:tcW w:w="2693" w:type="dxa"/>
            <w:shd w:val="clear" w:color="auto" w:fill="F2F2F2"/>
          </w:tcPr>
          <w:p w:rsidR="00C66E85" w:rsidRPr="00455BDC" w:rsidRDefault="00C66E85" w:rsidP="00455BDC">
            <w:pPr>
              <w:jc w:val="both"/>
              <w:rPr>
                <w:rFonts w:ascii="TT Hoves" w:hAnsi="TT Hoves" w:cs="Arial"/>
                <w:sz w:val="20"/>
                <w:szCs w:val="20"/>
              </w:rPr>
            </w:pPr>
            <w:r w:rsidRPr="00455BDC">
              <w:rPr>
                <w:rFonts w:ascii="TT Hoves" w:hAnsi="TT Hoves" w:cs="Arial"/>
                <w:sz w:val="20"/>
                <w:szCs w:val="20"/>
              </w:rPr>
              <w:t>Studio di fattibilità (SF)</w:t>
            </w:r>
          </w:p>
        </w:tc>
        <w:tc>
          <w:tcPr>
            <w:tcW w:w="900" w:type="dxa"/>
            <w:shd w:val="clear" w:color="auto" w:fill="F2F2F2"/>
          </w:tcPr>
          <w:p w:rsidR="00C66E85" w:rsidRPr="00455BDC" w:rsidRDefault="004A2DE7" w:rsidP="00455BDC">
            <w:pPr>
              <w:jc w:val="center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${fase_sf}</w:t>
            </w:r>
          </w:p>
        </w:tc>
        <w:tc>
          <w:tcPr>
            <w:tcW w:w="2928" w:type="dxa"/>
            <w:shd w:val="clear" w:color="auto" w:fill="F2F2F2"/>
          </w:tcPr>
          <w:p w:rsidR="00C66E85" w:rsidRPr="00455BDC" w:rsidRDefault="00C66E85" w:rsidP="00455BDC">
            <w:pPr>
              <w:jc w:val="both"/>
              <w:rPr>
                <w:rFonts w:ascii="TT Hoves" w:hAnsi="TT Hoves" w:cs="Arial"/>
                <w:sz w:val="20"/>
                <w:szCs w:val="20"/>
              </w:rPr>
            </w:pPr>
            <w:r w:rsidRPr="00455BDC">
              <w:rPr>
                <w:rFonts w:ascii="TT Hoves" w:hAnsi="TT Hoves" w:cs="Arial"/>
                <w:sz w:val="20"/>
                <w:szCs w:val="20"/>
              </w:rPr>
              <w:t>Direzione Lavori (DL)</w:t>
            </w:r>
          </w:p>
        </w:tc>
        <w:tc>
          <w:tcPr>
            <w:tcW w:w="926" w:type="dxa"/>
            <w:shd w:val="clear" w:color="auto" w:fill="F2F2F2"/>
          </w:tcPr>
          <w:p w:rsidR="00C66E85" w:rsidRPr="00455BDC" w:rsidRDefault="004A2DE7" w:rsidP="00455BDC">
            <w:pPr>
              <w:jc w:val="center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${fase_dl}</w:t>
            </w:r>
          </w:p>
        </w:tc>
      </w:tr>
      <w:tr w:rsidR="00C66E85" w:rsidRPr="004A2DE7" w:rsidTr="00EA7FCD">
        <w:trPr>
          <w:trHeight w:val="244"/>
        </w:trPr>
        <w:tc>
          <w:tcPr>
            <w:tcW w:w="2405" w:type="dxa"/>
            <w:vMerge/>
            <w:noWrap/>
          </w:tcPr>
          <w:p w:rsidR="00C66E85" w:rsidRPr="00455BDC" w:rsidRDefault="00C66E85" w:rsidP="005517B0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</w:p>
        </w:tc>
        <w:tc>
          <w:tcPr>
            <w:tcW w:w="2693" w:type="dxa"/>
          </w:tcPr>
          <w:p w:rsidR="00C66E85" w:rsidRPr="00455BDC" w:rsidRDefault="00C66E85" w:rsidP="00455BDC">
            <w:pPr>
              <w:jc w:val="both"/>
              <w:rPr>
                <w:rFonts w:ascii="TT Hoves" w:hAnsi="TT Hoves" w:cs="Arial"/>
                <w:sz w:val="20"/>
                <w:szCs w:val="20"/>
              </w:rPr>
            </w:pPr>
            <w:r w:rsidRPr="00455BDC">
              <w:rPr>
                <w:rFonts w:ascii="TT Hoves" w:hAnsi="TT Hoves" w:cs="Arial"/>
                <w:sz w:val="20"/>
                <w:szCs w:val="20"/>
              </w:rPr>
              <w:t>Progetto Preliminare (PP)</w:t>
            </w:r>
          </w:p>
        </w:tc>
        <w:tc>
          <w:tcPr>
            <w:tcW w:w="900" w:type="dxa"/>
          </w:tcPr>
          <w:p w:rsidR="00C66E85" w:rsidRPr="00455BDC" w:rsidRDefault="004A2DE7" w:rsidP="00455BDC">
            <w:pPr>
              <w:jc w:val="center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${fase_pp}</w:t>
            </w:r>
          </w:p>
        </w:tc>
        <w:tc>
          <w:tcPr>
            <w:tcW w:w="2928" w:type="dxa"/>
          </w:tcPr>
          <w:p w:rsidR="00C66E85" w:rsidRPr="00455BDC" w:rsidRDefault="00C66E85" w:rsidP="00455BDC">
            <w:pPr>
              <w:jc w:val="both"/>
              <w:rPr>
                <w:rFonts w:ascii="TT Hoves" w:hAnsi="TT Hoves" w:cs="Arial"/>
                <w:sz w:val="20"/>
                <w:szCs w:val="20"/>
              </w:rPr>
            </w:pPr>
            <w:r w:rsidRPr="00455BDC">
              <w:rPr>
                <w:rFonts w:ascii="TT Hoves" w:hAnsi="TT Hoves" w:cs="Arial"/>
                <w:sz w:val="20"/>
                <w:szCs w:val="20"/>
              </w:rPr>
              <w:t>Direzione Operativa strutture (DOS)</w:t>
            </w:r>
          </w:p>
        </w:tc>
        <w:tc>
          <w:tcPr>
            <w:tcW w:w="926" w:type="dxa"/>
          </w:tcPr>
          <w:p w:rsidR="00C66E85" w:rsidRPr="00455BDC" w:rsidRDefault="004A2DE7" w:rsidP="00455BDC">
            <w:pPr>
              <w:jc w:val="center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${fase_dos}</w:t>
            </w:r>
          </w:p>
        </w:tc>
      </w:tr>
      <w:tr w:rsidR="00C66E85" w:rsidRPr="004A2DE7" w:rsidTr="00EA7FCD">
        <w:trPr>
          <w:trHeight w:val="244"/>
        </w:trPr>
        <w:tc>
          <w:tcPr>
            <w:tcW w:w="2405" w:type="dxa"/>
            <w:vMerge/>
            <w:shd w:val="clear" w:color="auto" w:fill="F2F2F2"/>
            <w:noWrap/>
          </w:tcPr>
          <w:p w:rsidR="00C66E85" w:rsidRPr="00455BDC" w:rsidRDefault="00C66E85" w:rsidP="005517B0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</w:p>
        </w:tc>
        <w:tc>
          <w:tcPr>
            <w:tcW w:w="2693" w:type="dxa"/>
            <w:shd w:val="clear" w:color="auto" w:fill="F2F2F2"/>
          </w:tcPr>
          <w:p w:rsidR="00C66E85" w:rsidRPr="00455BDC" w:rsidRDefault="00C66E85" w:rsidP="00455BDC">
            <w:pPr>
              <w:jc w:val="both"/>
              <w:rPr>
                <w:rFonts w:ascii="TT Hoves" w:hAnsi="TT Hoves" w:cs="Arial"/>
                <w:sz w:val="20"/>
                <w:szCs w:val="20"/>
              </w:rPr>
            </w:pPr>
            <w:r w:rsidRPr="00455BDC">
              <w:rPr>
                <w:rFonts w:ascii="TT Hoves" w:hAnsi="TT Hoves" w:cs="Arial"/>
                <w:sz w:val="20"/>
                <w:szCs w:val="20"/>
              </w:rPr>
              <w:t>Progetto Definitivo (PD)</w:t>
            </w:r>
          </w:p>
        </w:tc>
        <w:tc>
          <w:tcPr>
            <w:tcW w:w="900" w:type="dxa"/>
            <w:shd w:val="clear" w:color="auto" w:fill="F2F2F2"/>
          </w:tcPr>
          <w:p w:rsidR="00C66E85" w:rsidRPr="00455BDC" w:rsidRDefault="004A2DE7" w:rsidP="00455BDC">
            <w:pPr>
              <w:jc w:val="center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${fase_pd}</w:t>
            </w:r>
          </w:p>
        </w:tc>
        <w:tc>
          <w:tcPr>
            <w:tcW w:w="2928" w:type="dxa"/>
            <w:shd w:val="clear" w:color="auto" w:fill="F2F2F2"/>
          </w:tcPr>
          <w:p w:rsidR="00C66E85" w:rsidRPr="00455BDC" w:rsidRDefault="00C66E85" w:rsidP="00455BDC">
            <w:pPr>
              <w:jc w:val="both"/>
              <w:rPr>
                <w:rFonts w:ascii="TT Hoves" w:hAnsi="TT Hoves" w:cs="Arial"/>
                <w:sz w:val="20"/>
                <w:szCs w:val="20"/>
              </w:rPr>
            </w:pPr>
            <w:r w:rsidRPr="00455BDC">
              <w:rPr>
                <w:rFonts w:ascii="TT Hoves" w:hAnsi="TT Hoves" w:cs="Arial"/>
                <w:sz w:val="20"/>
                <w:szCs w:val="20"/>
              </w:rPr>
              <w:t>Direzione Operativa impianti (DOI)</w:t>
            </w:r>
          </w:p>
        </w:tc>
        <w:tc>
          <w:tcPr>
            <w:tcW w:w="926" w:type="dxa"/>
            <w:shd w:val="clear" w:color="auto" w:fill="F2F2F2"/>
          </w:tcPr>
          <w:p w:rsidR="00C66E85" w:rsidRPr="00455BDC" w:rsidRDefault="004A2DE7" w:rsidP="00455BDC">
            <w:pPr>
              <w:jc w:val="center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${fase_doi}</w:t>
            </w:r>
          </w:p>
        </w:tc>
      </w:tr>
      <w:tr w:rsidR="00C66E85" w:rsidRPr="004A2DE7" w:rsidTr="00EA7FCD">
        <w:trPr>
          <w:trHeight w:val="293"/>
        </w:trPr>
        <w:tc>
          <w:tcPr>
            <w:tcW w:w="2405" w:type="dxa"/>
            <w:vMerge/>
            <w:noWrap/>
          </w:tcPr>
          <w:p w:rsidR="00C66E85" w:rsidRPr="00455BDC" w:rsidRDefault="00C66E85" w:rsidP="005517B0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</w:p>
        </w:tc>
        <w:tc>
          <w:tcPr>
            <w:tcW w:w="2693" w:type="dxa"/>
          </w:tcPr>
          <w:p w:rsidR="00C66E85" w:rsidRPr="00455BDC" w:rsidRDefault="00C66E85" w:rsidP="00455BDC">
            <w:pPr>
              <w:jc w:val="both"/>
              <w:rPr>
                <w:rFonts w:ascii="TT Hoves" w:hAnsi="TT Hoves" w:cs="Arial"/>
                <w:sz w:val="20"/>
                <w:szCs w:val="20"/>
              </w:rPr>
            </w:pPr>
            <w:r w:rsidRPr="00455BDC">
              <w:rPr>
                <w:rFonts w:ascii="TT Hoves" w:hAnsi="TT Hoves" w:cs="Arial"/>
                <w:sz w:val="20"/>
                <w:szCs w:val="20"/>
              </w:rPr>
              <w:t>Progetto di fattibilità tecnico ed economica (PFTE)</w:t>
            </w:r>
          </w:p>
        </w:tc>
        <w:tc>
          <w:tcPr>
            <w:tcW w:w="900" w:type="dxa"/>
          </w:tcPr>
          <w:p w:rsidR="00C66E85" w:rsidRPr="00455BDC" w:rsidRDefault="004A2DE7" w:rsidP="00455BDC">
            <w:pPr>
              <w:jc w:val="center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${fase_pfte}</w:t>
            </w:r>
          </w:p>
        </w:tc>
        <w:tc>
          <w:tcPr>
            <w:tcW w:w="2928" w:type="dxa"/>
          </w:tcPr>
          <w:p w:rsidR="00C66E85" w:rsidRPr="00455BDC" w:rsidRDefault="00C66E85" w:rsidP="00455BDC">
            <w:pPr>
              <w:jc w:val="both"/>
              <w:rPr>
                <w:rFonts w:ascii="TT Hoves" w:hAnsi="TT Hoves" w:cs="Arial"/>
                <w:sz w:val="20"/>
                <w:szCs w:val="20"/>
              </w:rPr>
            </w:pPr>
            <w:r w:rsidRPr="00455BDC">
              <w:rPr>
                <w:rFonts w:ascii="TT Hoves" w:hAnsi="TT Hoves" w:cs="Arial"/>
                <w:sz w:val="20"/>
                <w:szCs w:val="20"/>
              </w:rPr>
              <w:t>Direzione artistica (DA)</w:t>
            </w:r>
          </w:p>
        </w:tc>
        <w:tc>
          <w:tcPr>
            <w:tcW w:w="926" w:type="dxa"/>
          </w:tcPr>
          <w:p w:rsidR="00C66E85" w:rsidRPr="004A2DE7" w:rsidRDefault="004A2DE7" w:rsidP="00455BDC">
            <w:pPr>
              <w:jc w:val="center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${fase_da}</w:t>
            </w:r>
          </w:p>
        </w:tc>
      </w:tr>
      <w:tr w:rsidR="00C66E85" w:rsidRPr="004A2DE7" w:rsidTr="00EA7FCD">
        <w:trPr>
          <w:trHeight w:val="293"/>
        </w:trPr>
        <w:tc>
          <w:tcPr>
            <w:tcW w:w="2405" w:type="dxa"/>
            <w:vMerge/>
            <w:shd w:val="clear" w:color="auto" w:fill="F2F2F2"/>
            <w:noWrap/>
          </w:tcPr>
          <w:p w:rsidR="00C66E85" w:rsidRPr="00455BDC" w:rsidRDefault="00C66E85" w:rsidP="005517B0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</w:p>
        </w:tc>
        <w:tc>
          <w:tcPr>
            <w:tcW w:w="2693" w:type="dxa"/>
            <w:shd w:val="clear" w:color="auto" w:fill="F2F2F2"/>
          </w:tcPr>
          <w:p w:rsidR="00C66E85" w:rsidRPr="00455BDC" w:rsidRDefault="00C66E85" w:rsidP="00455BDC">
            <w:pPr>
              <w:jc w:val="both"/>
              <w:rPr>
                <w:rFonts w:ascii="TT Hoves" w:hAnsi="TT Hoves" w:cs="Arial"/>
                <w:sz w:val="20"/>
                <w:szCs w:val="20"/>
              </w:rPr>
            </w:pPr>
            <w:r w:rsidRPr="00455BDC">
              <w:rPr>
                <w:rFonts w:ascii="TT Hoves" w:hAnsi="TT Hoves" w:cs="Arial"/>
                <w:sz w:val="20"/>
                <w:szCs w:val="20"/>
              </w:rPr>
              <w:t>Progetto Esecutivo (PE)</w:t>
            </w:r>
          </w:p>
        </w:tc>
        <w:tc>
          <w:tcPr>
            <w:tcW w:w="900" w:type="dxa"/>
            <w:shd w:val="clear" w:color="auto" w:fill="F2F2F2"/>
          </w:tcPr>
          <w:p w:rsidR="00C66E85" w:rsidRPr="004A2DE7" w:rsidRDefault="004A2DE7" w:rsidP="00455BDC">
            <w:pPr>
              <w:jc w:val="center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${fase_pe}</w:t>
            </w:r>
          </w:p>
        </w:tc>
        <w:tc>
          <w:tcPr>
            <w:tcW w:w="2928" w:type="dxa"/>
            <w:shd w:val="clear" w:color="auto" w:fill="F2F2F2"/>
          </w:tcPr>
          <w:p w:rsidR="00C66E85" w:rsidRPr="00455BDC" w:rsidRDefault="00C66E85" w:rsidP="00455BDC">
            <w:pPr>
              <w:jc w:val="both"/>
              <w:rPr>
                <w:rFonts w:ascii="TT Hoves" w:hAnsi="TT Hoves" w:cs="Arial"/>
                <w:sz w:val="20"/>
                <w:szCs w:val="20"/>
              </w:rPr>
            </w:pPr>
            <w:r w:rsidRPr="00455BDC">
              <w:rPr>
                <w:rFonts w:ascii="TT Hoves" w:hAnsi="TT Hoves" w:cs="Arial"/>
                <w:sz w:val="20"/>
                <w:szCs w:val="20"/>
              </w:rPr>
              <w:t>Coordinamento Sicurezza in Fase progettazione (CSP)</w:t>
            </w:r>
          </w:p>
        </w:tc>
        <w:tc>
          <w:tcPr>
            <w:tcW w:w="926" w:type="dxa"/>
            <w:shd w:val="clear" w:color="auto" w:fill="F2F2F2"/>
          </w:tcPr>
          <w:p w:rsidR="00C66E85" w:rsidRPr="004A2DE7" w:rsidRDefault="004A2DE7" w:rsidP="00455BDC">
            <w:pPr>
              <w:jc w:val="center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${fase_csp}</w:t>
            </w:r>
          </w:p>
        </w:tc>
      </w:tr>
    </w:tbl>
    <w:p w:rsidR="00871549" w:rsidRDefault="00871549"/>
    <w:tbl>
      <w:tblPr>
        <w:tblW w:w="9852" w:type="dxa"/>
        <w:tblInd w:w="-1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66"/>
        <w:gridCol w:w="2821"/>
        <w:gridCol w:w="838"/>
        <w:gridCol w:w="2847"/>
        <w:gridCol w:w="780"/>
      </w:tblGrid>
      <w:tr w:rsidR="009A34D0" w:rsidRPr="00361B52" w:rsidTr="00AB3213">
        <w:trPr>
          <w:trHeight w:val="244"/>
        </w:trPr>
        <w:tc>
          <w:tcPr>
            <w:tcW w:w="2566" w:type="dxa"/>
            <w:vMerge w:val="restart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noWrap/>
            <w:vAlign w:val="center"/>
          </w:tcPr>
          <w:p w:rsidR="005846C4" w:rsidRPr="00361B52" w:rsidRDefault="005846C4" w:rsidP="00361B52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>
              <w:rPr>
                <w:rFonts w:ascii="TT Hoves" w:hAnsi="TT Hoves" w:cs="Arial"/>
                <w:b/>
                <w:bCs/>
                <w:sz w:val="20"/>
                <w:szCs w:val="20"/>
              </w:rPr>
              <w:t>ATTIVITA’ ACCESSORIE</w:t>
            </w:r>
          </w:p>
        </w:tc>
        <w:tc>
          <w:tcPr>
            <w:tcW w:w="282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vAlign w:val="center"/>
          </w:tcPr>
          <w:p w:rsidR="009A34D0" w:rsidRPr="00361B52" w:rsidRDefault="009A34D0" w:rsidP="00361B52">
            <w:pPr>
              <w:jc w:val="both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361B52">
              <w:rPr>
                <w:rFonts w:ascii="TT Hoves" w:hAnsi="TT Hoves" w:cs="Arial"/>
                <w:b/>
                <w:bCs/>
                <w:sz w:val="20"/>
                <w:szCs w:val="20"/>
              </w:rPr>
              <w:t xml:space="preserve">Fasi </w:t>
            </w:r>
          </w:p>
        </w:tc>
        <w:tc>
          <w:tcPr>
            <w:tcW w:w="83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vAlign w:val="center"/>
          </w:tcPr>
          <w:p w:rsidR="009A34D0" w:rsidRPr="00361B52" w:rsidRDefault="009A34D0" w:rsidP="00361B52">
            <w:pPr>
              <w:jc w:val="both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>
              <w:rPr>
                <w:rFonts w:ascii="TT Hoves" w:hAnsi="TT Hoves" w:cs="Arial"/>
                <w:b/>
                <w:bCs/>
                <w:sz w:val="20"/>
                <w:szCs w:val="20"/>
              </w:rPr>
              <w:t>Svolte</w:t>
            </w:r>
          </w:p>
        </w:tc>
        <w:tc>
          <w:tcPr>
            <w:tcW w:w="284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vAlign w:val="center"/>
          </w:tcPr>
          <w:p w:rsidR="009A34D0" w:rsidRPr="00361B52" w:rsidRDefault="009A34D0" w:rsidP="00361B52">
            <w:pPr>
              <w:jc w:val="both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361B52">
              <w:rPr>
                <w:rFonts w:ascii="TT Hoves" w:hAnsi="TT Hoves" w:cs="Arial"/>
                <w:b/>
                <w:bCs/>
                <w:sz w:val="20"/>
                <w:szCs w:val="20"/>
              </w:rPr>
              <w:t xml:space="preserve">Fasi 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FFFFFF"/>
            <w:vAlign w:val="center"/>
          </w:tcPr>
          <w:p w:rsidR="009A34D0" w:rsidRPr="00361B52" w:rsidRDefault="009A34D0" w:rsidP="00361B52">
            <w:pPr>
              <w:jc w:val="both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>
              <w:rPr>
                <w:rFonts w:ascii="TT Hoves" w:hAnsi="TT Hoves" w:cs="Arial"/>
                <w:b/>
                <w:bCs/>
                <w:sz w:val="20"/>
                <w:szCs w:val="20"/>
              </w:rPr>
              <w:t>Svolte</w:t>
            </w:r>
          </w:p>
        </w:tc>
      </w:tr>
      <w:tr w:rsidR="009A34D0" w:rsidRPr="00361B52" w:rsidTr="00AB3213">
        <w:trPr>
          <w:trHeight w:val="244"/>
        </w:trPr>
        <w:tc>
          <w:tcPr>
            <w:tcW w:w="2566" w:type="dxa"/>
            <w:vMerge/>
            <w:tcBorders>
              <w:left w:val="single" w:sz="8" w:space="0" w:color="auto"/>
              <w:right w:val="single" w:sz="4" w:space="0" w:color="auto"/>
            </w:tcBorders>
            <w:noWrap/>
            <w:vAlign w:val="center"/>
          </w:tcPr>
          <w:p w:rsidR="009A34D0" w:rsidRPr="00361B52" w:rsidRDefault="009A34D0" w:rsidP="00361B52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</w:p>
        </w:tc>
        <w:tc>
          <w:tcPr>
            <w:tcW w:w="282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vAlign w:val="center"/>
          </w:tcPr>
          <w:p w:rsidR="009A34D0" w:rsidRDefault="009A34D0" w:rsidP="00361B52">
            <w:pPr>
              <w:jc w:val="both"/>
              <w:rPr>
                <w:rFonts w:ascii="TT Hoves" w:hAnsi="TT Hoves" w:cs="Arial"/>
                <w:sz w:val="20"/>
                <w:szCs w:val="20"/>
              </w:rPr>
            </w:pPr>
            <w:r>
              <w:rPr>
                <w:rFonts w:ascii="TT Hoves" w:hAnsi="TT Hoves" w:cs="Arial"/>
                <w:sz w:val="20"/>
                <w:szCs w:val="20"/>
              </w:rPr>
              <w:t>Progett</w:t>
            </w:r>
            <w:r w:rsidR="004401A7">
              <w:rPr>
                <w:rFonts w:ascii="TT Hoves" w:hAnsi="TT Hoves" w:cs="Arial"/>
                <w:sz w:val="20"/>
                <w:szCs w:val="20"/>
              </w:rPr>
              <w:t>azione</w:t>
            </w:r>
            <w:r>
              <w:rPr>
                <w:rFonts w:ascii="TT Hoves" w:hAnsi="TT Hoves" w:cs="Arial"/>
                <w:sz w:val="20"/>
                <w:szCs w:val="20"/>
              </w:rPr>
              <w:t xml:space="preserve"> in BIM</w:t>
            </w:r>
          </w:p>
        </w:tc>
        <w:tc>
          <w:tcPr>
            <w:tcW w:w="83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vAlign w:val="center"/>
          </w:tcPr>
          <w:p w:rsidR="009A34D0" w:rsidRPr="00361B52" w:rsidRDefault="004A2DE7" w:rsidP="00361B52">
            <w:pPr>
              <w:jc w:val="center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${att_bim}</w:t>
            </w:r>
          </w:p>
        </w:tc>
        <w:tc>
          <w:tcPr>
            <w:tcW w:w="284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vAlign w:val="center"/>
          </w:tcPr>
          <w:p w:rsidR="009A34D0" w:rsidRPr="00871549" w:rsidRDefault="00E96BBA" w:rsidP="00361B52">
            <w:pPr>
              <w:jc w:val="both"/>
              <w:rPr>
                <w:rFonts w:ascii="TT Hoves" w:hAnsi="TT Hoves" w:cs="Arial"/>
                <w:sz w:val="20"/>
                <w:szCs w:val="20"/>
              </w:rPr>
            </w:pPr>
            <w:r>
              <w:rPr>
                <w:rFonts w:ascii="TT Hoves" w:hAnsi="TT Hoves" w:cs="Arial"/>
                <w:sz w:val="20"/>
                <w:szCs w:val="20"/>
              </w:rPr>
              <w:t>Progetto redatto in</w:t>
            </w:r>
            <w:r w:rsidRPr="00E96BBA">
              <w:rPr>
                <w:rFonts w:ascii="TT Hoves" w:hAnsi="TT Hoves" w:cs="Arial"/>
                <w:sz w:val="20"/>
                <w:szCs w:val="20"/>
              </w:rPr>
              <w:t xml:space="preserve"> conformità ai CAM</w:t>
            </w:r>
            <w:r>
              <w:rPr>
                <w:rFonts w:ascii="TT Hoves" w:hAnsi="TT Hoves" w:cs="Arial"/>
                <w:sz w:val="20"/>
                <w:szCs w:val="20"/>
              </w:rPr>
              <w:t xml:space="preserve"> nel rispetto del principio del </w:t>
            </w:r>
            <w:r w:rsidRPr="00E96BBA">
              <w:rPr>
                <w:rFonts w:ascii="TT Hoves" w:hAnsi="TT Hoves" w:cs="Arial"/>
                <w:sz w:val="20"/>
                <w:szCs w:val="20"/>
              </w:rPr>
              <w:t>DNSH (Do No Significant Harm),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FFFFFF"/>
            <w:vAlign w:val="center"/>
          </w:tcPr>
          <w:p w:rsidR="009A34D0" w:rsidRDefault="004A2DE7" w:rsidP="00361B52">
            <w:pPr>
              <w:jc w:val="center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${att_cam_dnsh}</w:t>
            </w:r>
          </w:p>
        </w:tc>
      </w:tr>
      <w:tr w:rsidR="009A34D0" w:rsidRPr="00EA7FCD" w:rsidTr="00AB3213">
        <w:trPr>
          <w:trHeight w:val="244"/>
        </w:trPr>
        <w:tc>
          <w:tcPr>
            <w:tcW w:w="2566" w:type="dxa"/>
            <w:vMerge/>
            <w:tcBorders>
              <w:left w:val="single" w:sz="8" w:space="0" w:color="auto"/>
              <w:right w:val="single" w:sz="4" w:space="0" w:color="auto"/>
            </w:tcBorders>
            <w:noWrap/>
            <w:vAlign w:val="center"/>
          </w:tcPr>
          <w:p w:rsidR="009A34D0" w:rsidRPr="00361B52" w:rsidRDefault="009A34D0" w:rsidP="00361B52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</w:p>
        </w:tc>
        <w:tc>
          <w:tcPr>
            <w:tcW w:w="282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vAlign w:val="center"/>
          </w:tcPr>
          <w:p w:rsidR="009A34D0" w:rsidRDefault="004401A7" w:rsidP="00361B52">
            <w:pPr>
              <w:jc w:val="both"/>
              <w:rPr>
                <w:rFonts w:ascii="TT Hoves" w:hAnsi="TT Hoves" w:cs="Arial"/>
                <w:sz w:val="20"/>
                <w:szCs w:val="20"/>
              </w:rPr>
            </w:pPr>
            <w:r>
              <w:rPr>
                <w:rFonts w:ascii="TT Hoves" w:hAnsi="TT Hoves" w:cs="Arial"/>
                <w:sz w:val="20"/>
                <w:szCs w:val="20"/>
              </w:rPr>
              <w:t>P</w:t>
            </w:r>
            <w:r w:rsidRPr="004401A7">
              <w:rPr>
                <w:rFonts w:ascii="TT Hoves" w:hAnsi="TT Hoves" w:cs="Arial"/>
                <w:sz w:val="20"/>
                <w:szCs w:val="20"/>
              </w:rPr>
              <w:t>rogettazione antincendi</w:t>
            </w:r>
            <w:r>
              <w:rPr>
                <w:rFonts w:ascii="TT Hoves" w:hAnsi="TT Hoves" w:cs="Arial"/>
                <w:sz w:val="20"/>
                <w:szCs w:val="20"/>
              </w:rPr>
              <w:t>o</w:t>
            </w:r>
          </w:p>
        </w:tc>
        <w:tc>
          <w:tcPr>
            <w:tcW w:w="83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vAlign w:val="center"/>
          </w:tcPr>
          <w:p w:rsidR="009A34D0" w:rsidRPr="00361B52" w:rsidRDefault="00A03AD5" w:rsidP="00361B52">
            <w:pPr>
              <w:jc w:val="center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A03AD5">
              <w:rPr>
                <w:rFonts w:ascii="TT Hoves" w:hAnsi="TT Hoves" w:cs="Arial"/>
                <w:b/>
                <w:bCs/>
                <w:sz w:val="20"/>
                <w:szCs w:val="20"/>
              </w:rPr>
              <w:t>${att_antincendio}</w:t>
            </w:r>
          </w:p>
        </w:tc>
        <w:tc>
          <w:tcPr>
            <w:tcW w:w="284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vAlign w:val="center"/>
          </w:tcPr>
          <w:p w:rsidR="009A34D0" w:rsidRPr="00871549" w:rsidRDefault="00E96BBA" w:rsidP="00361B52">
            <w:pPr>
              <w:jc w:val="both"/>
              <w:rPr>
                <w:rFonts w:ascii="TT Hoves" w:hAnsi="TT Hoves" w:cs="Arial"/>
                <w:sz w:val="20"/>
                <w:szCs w:val="20"/>
              </w:rPr>
            </w:pPr>
            <w:r>
              <w:rPr>
                <w:rFonts w:ascii="TT Hoves" w:hAnsi="TT Hoves" w:cs="Arial"/>
                <w:sz w:val="20"/>
                <w:szCs w:val="20"/>
              </w:rPr>
              <w:t>P</w:t>
            </w:r>
            <w:r w:rsidRPr="004401A7">
              <w:rPr>
                <w:rFonts w:ascii="TT Hoves" w:hAnsi="TT Hoves" w:cs="Arial"/>
                <w:sz w:val="20"/>
                <w:szCs w:val="20"/>
              </w:rPr>
              <w:t>rogettazione a</w:t>
            </w:r>
            <w:r>
              <w:rPr>
                <w:rFonts w:ascii="TT Hoves" w:hAnsi="TT Hoves" w:cs="Arial"/>
                <w:sz w:val="20"/>
                <w:szCs w:val="20"/>
              </w:rPr>
              <w:t>custica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FFFFFF"/>
            <w:vAlign w:val="center"/>
          </w:tcPr>
          <w:p w:rsidR="009A34D0" w:rsidRDefault="004A2DE7" w:rsidP="00361B52">
            <w:pPr>
              <w:jc w:val="center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${att_acustica}</w:t>
            </w:r>
          </w:p>
        </w:tc>
      </w:tr>
    </w:tbl>
    <w:p w:rsidR="00B31738" w:rsidRDefault="00B31738">
      <w:r>
        <w:br w:type="page"/>
      </w:r>
    </w:p>
    <w:tbl>
      <w:tblPr>
        <w:tblW w:w="507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05"/>
        <w:gridCol w:w="2653"/>
        <w:gridCol w:w="2929"/>
        <w:gridCol w:w="1889"/>
      </w:tblGrid>
      <w:tr w:rsidR="00B31738" w:rsidRPr="00361B52" w:rsidTr="0008352B">
        <w:trPr>
          <w:trHeight w:val="244"/>
        </w:trPr>
        <w:tc>
          <w:tcPr>
            <w:tcW w:w="1179" w:type="pct"/>
            <w:vMerge w:val="restart"/>
            <w:noWrap/>
            <w:vAlign w:val="center"/>
          </w:tcPr>
          <w:p w:rsidR="00B31738" w:rsidRPr="00361B52" w:rsidRDefault="00B31738" w:rsidP="00B31738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>
              <w:rPr>
                <w:rFonts w:ascii="TT Hoves" w:hAnsi="TT Hoves" w:cs="Arial"/>
                <w:b/>
                <w:bCs/>
                <w:sz w:val="20"/>
                <w:szCs w:val="20"/>
              </w:rPr>
              <w:lastRenderedPageBreak/>
              <w:t>Società incaricat</w:t>
            </w:r>
            <w:r w:rsidR="00E96BBA">
              <w:rPr>
                <w:rFonts w:ascii="TT Hoves" w:hAnsi="TT Hoves" w:cs="Arial"/>
                <w:b/>
                <w:bCs/>
                <w:sz w:val="20"/>
                <w:szCs w:val="20"/>
              </w:rPr>
              <w:t>a</w:t>
            </w:r>
            <w:r>
              <w:rPr>
                <w:rFonts w:ascii="TT Hoves" w:hAnsi="TT Hoves" w:cs="Arial"/>
                <w:b/>
                <w:bCs/>
                <w:sz w:val="20"/>
                <w:szCs w:val="20"/>
              </w:rPr>
              <w:t xml:space="preserve"> della progettazione</w:t>
            </w:r>
          </w:p>
        </w:tc>
        <w:tc>
          <w:tcPr>
            <w:tcW w:w="1357" w:type="pct"/>
            <w:shd w:val="clear" w:color="auto" w:fill="FFFFFF"/>
            <w:vAlign w:val="center"/>
          </w:tcPr>
          <w:p w:rsidR="00B31738" w:rsidRPr="00361B52" w:rsidRDefault="00E96BBA" w:rsidP="00B31738">
            <w:pPr>
              <w:jc w:val="both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>
              <w:rPr>
                <w:rFonts w:ascii="TT Hoves" w:hAnsi="TT Hoves" w:cs="Arial"/>
                <w:b/>
                <w:bCs/>
                <w:sz w:val="20"/>
                <w:szCs w:val="20"/>
              </w:rPr>
              <w:t>Ragione sociale</w:t>
            </w:r>
          </w:p>
        </w:tc>
        <w:tc>
          <w:tcPr>
            <w:tcW w:w="1498" w:type="pct"/>
            <w:shd w:val="clear" w:color="auto" w:fill="FFFFFF"/>
            <w:vAlign w:val="center"/>
          </w:tcPr>
          <w:p w:rsidR="00B31738" w:rsidRPr="00361B52" w:rsidRDefault="00B31738" w:rsidP="00B31738">
            <w:pPr>
              <w:jc w:val="both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>
              <w:rPr>
                <w:rFonts w:ascii="TT Hoves" w:hAnsi="TT Hoves" w:cs="Arial"/>
                <w:b/>
                <w:bCs/>
                <w:sz w:val="20"/>
                <w:szCs w:val="20"/>
              </w:rPr>
              <w:t>Sede legale</w:t>
            </w:r>
          </w:p>
        </w:tc>
        <w:tc>
          <w:tcPr>
            <w:tcW w:w="966" w:type="pct"/>
            <w:shd w:val="clear" w:color="auto" w:fill="FFFFFF"/>
            <w:vAlign w:val="center"/>
          </w:tcPr>
          <w:p w:rsidR="00B31738" w:rsidRPr="00361B52" w:rsidRDefault="00B31738" w:rsidP="00B31738">
            <w:pPr>
              <w:jc w:val="both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>
              <w:rPr>
                <w:rFonts w:ascii="TT Hoves" w:hAnsi="TT Hoves" w:cs="Arial"/>
                <w:b/>
                <w:bCs/>
                <w:sz w:val="20"/>
                <w:szCs w:val="20"/>
              </w:rPr>
              <w:t xml:space="preserve">Partita </w:t>
            </w:r>
            <w:r w:rsidR="00E96BBA">
              <w:rPr>
                <w:rFonts w:ascii="TT Hoves" w:hAnsi="TT Hoves" w:cs="Arial"/>
                <w:b/>
                <w:bCs/>
                <w:sz w:val="20"/>
                <w:szCs w:val="20"/>
              </w:rPr>
              <w:t>CF/IVA</w:t>
            </w:r>
          </w:p>
        </w:tc>
      </w:tr>
      <w:tr w:rsidR="00B31738" w:rsidRPr="004A2DE7" w:rsidTr="0008352B">
        <w:trPr>
          <w:trHeight w:val="244"/>
        </w:trPr>
        <w:tc>
          <w:tcPr>
            <w:tcW w:w="1179" w:type="pct"/>
            <w:vMerge/>
            <w:noWrap/>
            <w:vAlign w:val="center"/>
          </w:tcPr>
          <w:p w:rsidR="00B31738" w:rsidRPr="00361B52" w:rsidRDefault="00B31738" w:rsidP="00B31738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</w:p>
        </w:tc>
        <w:tc>
          <w:tcPr>
            <w:tcW w:w="1357" w:type="pct"/>
            <w:shd w:val="clear" w:color="auto" w:fill="FFFFFF"/>
            <w:vAlign w:val="center"/>
          </w:tcPr>
          <w:p w:rsidR="00B31738" w:rsidRDefault="004A2DE7" w:rsidP="00B31738">
            <w:pPr>
              <w:jc w:val="both"/>
              <w:rPr>
                <w:rFonts w:ascii="TT Hoves" w:hAnsi="TT Hoves" w:cs="Arial"/>
                <w:sz w:val="20"/>
                <w:szCs w:val="20"/>
              </w:rPr>
            </w:pPr>
            <w:r w:rsidRPr="004A2DE7">
              <w:rPr>
                <w:rFonts w:ascii="TT Hoves" w:hAnsi="TT Hoves" w:cs="Arial"/>
                <w:sz w:val="20"/>
                <w:szCs w:val="20"/>
              </w:rPr>
              <w:t>${societa_incaricata}</w:t>
            </w:r>
          </w:p>
        </w:tc>
        <w:tc>
          <w:tcPr>
            <w:tcW w:w="1498" w:type="pct"/>
            <w:shd w:val="clear" w:color="auto" w:fill="FFFFFF"/>
            <w:vAlign w:val="center"/>
          </w:tcPr>
          <w:p w:rsidR="00B31738" w:rsidRPr="00361B52" w:rsidRDefault="004A2DE7" w:rsidP="00E96BBA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A2DE7">
              <w:rPr>
                <w:rFonts w:ascii="TT Hoves" w:hAnsi="TT Hoves" w:cs="Arial"/>
                <w:sz w:val="20"/>
                <w:szCs w:val="20"/>
              </w:rPr>
              <w:t>${societa_sede_legale}</w:t>
            </w:r>
          </w:p>
        </w:tc>
        <w:tc>
          <w:tcPr>
            <w:tcW w:w="966" w:type="pct"/>
            <w:shd w:val="clear" w:color="auto" w:fill="FFFFFF"/>
            <w:vAlign w:val="center"/>
          </w:tcPr>
          <w:p w:rsidR="00B31738" w:rsidRDefault="004A2DE7" w:rsidP="00E96BBA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A2DE7">
              <w:rPr>
                <w:rFonts w:ascii="TT Hoves" w:hAnsi="TT Hoves" w:cs="Arial"/>
                <w:sz w:val="20"/>
                <w:szCs w:val="20"/>
              </w:rPr>
              <w:t>${societa_cf_piva}</w:t>
            </w:r>
          </w:p>
        </w:tc>
      </w:tr>
    </w:tbl>
    <w:p w:rsidR="00B31738" w:rsidRDefault="00B31738"/>
    <w:tbl>
      <w:tblPr>
        <w:tblW w:w="977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38"/>
        <w:gridCol w:w="1174"/>
        <w:gridCol w:w="2667"/>
        <w:gridCol w:w="1241"/>
        <w:gridCol w:w="2356"/>
      </w:tblGrid>
      <w:tr w:rsidR="00345C61" w:rsidRPr="00D5175B" w:rsidTr="0008352B">
        <w:tc>
          <w:tcPr>
            <w:tcW w:w="23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45C61" w:rsidRDefault="00345C61" w:rsidP="00E96BBA">
            <w:pPr>
              <w:rPr>
                <w:rFonts w:ascii="TT Hoves" w:hAnsi="TT Hoves" w:cs="Arial"/>
                <w:sz w:val="20"/>
                <w:szCs w:val="20"/>
              </w:rPr>
            </w:pPr>
            <w:r>
              <w:rPr>
                <w:rFonts w:ascii="TT Hoves" w:hAnsi="TT Hoves" w:cs="Arial"/>
                <w:sz w:val="20"/>
                <w:szCs w:val="20"/>
              </w:rPr>
              <w:t>Incarico svolto da:</w:t>
            </w:r>
          </w:p>
        </w:tc>
        <w:tc>
          <w:tcPr>
            <w:tcW w:w="38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345C61" w:rsidRDefault="00345C61" w:rsidP="00E96BBA">
            <w:pPr>
              <w:jc w:val="both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AB4B1F">
              <w:rPr>
                <w:rFonts w:ascii="TT Hoves" w:hAnsi="TT Hoves" w:cs="Arial"/>
                <w:b/>
                <w:bCs/>
                <w:sz w:val="20"/>
                <w:szCs w:val="20"/>
              </w:rPr>
              <w:t>${inc_nome}</w:t>
            </w:r>
          </w:p>
        </w:tc>
        <w:tc>
          <w:tcPr>
            <w:tcW w:w="35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45C61" w:rsidRDefault="008208E4" w:rsidP="00E96BBA">
            <w:pPr>
              <w:jc w:val="both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AB4B1F">
              <w:rPr>
                <w:rFonts w:ascii="TT Hoves" w:hAnsi="TT Hoves" w:cs="Arial"/>
                <w:sz w:val="20"/>
                <w:szCs w:val="20"/>
              </w:rPr>
              <w:t>${inc_ruolo}</w:t>
            </w:r>
          </w:p>
        </w:tc>
      </w:tr>
      <w:tr w:rsidR="00E96BBA" w:rsidTr="0008352B">
        <w:tc>
          <w:tcPr>
            <w:tcW w:w="23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6BBA" w:rsidRDefault="00E96BBA" w:rsidP="00E96BBA">
            <w:pPr>
              <w:rPr>
                <w:rFonts w:ascii="TT Hoves" w:hAnsi="TT Hoves" w:cs="Arial"/>
                <w:sz w:val="20"/>
                <w:szCs w:val="20"/>
              </w:rPr>
            </w:pPr>
          </w:p>
        </w:tc>
        <w:tc>
          <w:tcPr>
            <w:tcW w:w="74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:rsidR="00E96BBA" w:rsidRDefault="00E96BBA" w:rsidP="00E96BBA">
            <w:pPr>
              <w:jc w:val="both"/>
              <w:rPr>
                <w:rFonts w:ascii="TT Hoves" w:hAnsi="TT Hoves" w:cs="Arial"/>
                <w:b/>
                <w:bCs/>
                <w:sz w:val="20"/>
                <w:szCs w:val="20"/>
              </w:rPr>
            </w:pPr>
          </w:p>
        </w:tc>
      </w:tr>
      <w:tr w:rsidR="00361B52" w:rsidRPr="009114E1" w:rsidTr="0008352B">
        <w:tc>
          <w:tcPr>
            <w:tcW w:w="2338" w:type="dxa"/>
            <w:tcBorders>
              <w:top w:val="single" w:sz="4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vAlign w:val="center"/>
            <w:hideMark/>
          </w:tcPr>
          <w:p w:rsidR="00361B52" w:rsidRPr="009114E1" w:rsidRDefault="00361B52" w:rsidP="00361B5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14E1">
              <w:rPr>
                <w:rFonts w:ascii="Arial" w:hAnsi="Arial" w:cs="Arial"/>
                <w:b/>
                <w:bCs/>
                <w:sz w:val="20"/>
                <w:szCs w:val="20"/>
              </w:rPr>
              <w:t>Durata della prestazione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8" w:space="0" w:color="auto"/>
              <w:bottom w:val="single" w:sz="18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361B52" w:rsidRPr="009114E1" w:rsidRDefault="00361B52" w:rsidP="00361B52">
            <w:pPr>
              <w:rPr>
                <w:rFonts w:ascii="Arial" w:hAnsi="Arial" w:cs="Arial"/>
                <w:sz w:val="20"/>
                <w:szCs w:val="20"/>
              </w:rPr>
            </w:pPr>
            <w:r w:rsidRPr="009114E1">
              <w:rPr>
                <w:rFonts w:ascii="Arial" w:hAnsi="Arial" w:cs="Arial"/>
                <w:sz w:val="20"/>
                <w:szCs w:val="20"/>
              </w:rPr>
              <w:t>Inizio prestazione</w:t>
            </w:r>
          </w:p>
        </w:tc>
        <w:tc>
          <w:tcPr>
            <w:tcW w:w="266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361B52" w:rsidRPr="009114E1" w:rsidRDefault="004A2DE7" w:rsidP="00F1170A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${data_inizio_prestazione}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18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361B52" w:rsidRPr="009114E1" w:rsidRDefault="00361B52" w:rsidP="00361B52">
            <w:pPr>
              <w:rPr>
                <w:rFonts w:ascii="Arial" w:hAnsi="Arial" w:cs="Arial"/>
                <w:sz w:val="20"/>
                <w:szCs w:val="20"/>
              </w:rPr>
            </w:pPr>
            <w:r w:rsidRPr="008208E4">
              <w:rPr>
                <w:rFonts w:ascii="Arial" w:hAnsi="Arial" w:cs="Arial"/>
                <w:sz w:val="20"/>
                <w:szCs w:val="20"/>
                <w:u w:val="single"/>
              </w:rPr>
              <w:t>Conclusione</w:t>
            </w:r>
            <w:r w:rsidRPr="009114E1">
              <w:rPr>
                <w:rFonts w:ascii="Arial" w:hAnsi="Arial" w:cs="Arial"/>
                <w:sz w:val="20"/>
                <w:szCs w:val="20"/>
              </w:rPr>
              <w:t xml:space="preserve"> prestazione</w:t>
            </w:r>
          </w:p>
        </w:tc>
        <w:tc>
          <w:tcPr>
            <w:tcW w:w="2356" w:type="dxa"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:rsidR="00361B52" w:rsidRPr="009114E1" w:rsidRDefault="004A2DE7" w:rsidP="00F1170A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${data_fine_prestazione}</w:t>
            </w:r>
          </w:p>
        </w:tc>
      </w:tr>
    </w:tbl>
    <w:p w:rsidR="00D61229" w:rsidRDefault="00D61229"/>
    <w:tbl>
      <w:tblPr>
        <w:tblW w:w="977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265"/>
        <w:gridCol w:w="707"/>
        <w:gridCol w:w="3827"/>
        <w:gridCol w:w="1560"/>
        <w:gridCol w:w="1417"/>
      </w:tblGrid>
      <w:tr w:rsidR="00EE4DAA" w:rsidRPr="00455BDC" w:rsidTr="001F10A1">
        <w:trPr>
          <w:trHeight w:val="450"/>
        </w:trPr>
        <w:tc>
          <w:tcPr>
            <w:tcW w:w="9776" w:type="dxa"/>
            <w:gridSpan w:val="5"/>
            <w:noWrap/>
            <w:hideMark/>
          </w:tcPr>
          <w:p w:rsidR="006560F6" w:rsidRPr="00455BDC" w:rsidRDefault="006560F6" w:rsidP="00455BDC">
            <w:pPr>
              <w:jc w:val="center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55BDC">
              <w:rPr>
                <w:rFonts w:ascii="TT Hoves" w:hAnsi="TT Hoves" w:cs="Arial"/>
                <w:b/>
                <w:bCs/>
                <w:sz w:val="22"/>
                <w:szCs w:val="22"/>
              </w:rPr>
              <w:t>IMPORTO DEI LAVORI</w:t>
            </w:r>
          </w:p>
        </w:tc>
      </w:tr>
      <w:tr w:rsidR="006560F6" w:rsidRPr="00455BDC" w:rsidTr="00B05B1C">
        <w:trPr>
          <w:trHeight w:val="284"/>
        </w:trPr>
        <w:tc>
          <w:tcPr>
            <w:tcW w:w="2265" w:type="dxa"/>
            <w:vMerge w:val="restart"/>
            <w:shd w:val="clear" w:color="auto" w:fill="F2F2F2"/>
            <w:hideMark/>
          </w:tcPr>
          <w:p w:rsidR="006560F6" w:rsidRPr="00455BDC" w:rsidRDefault="006560F6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55BDC">
              <w:rPr>
                <w:rFonts w:ascii="TT Hoves" w:hAnsi="TT Hoves" w:cs="Arial"/>
                <w:b/>
                <w:bCs/>
                <w:sz w:val="20"/>
                <w:szCs w:val="20"/>
              </w:rPr>
              <w:t>Importi dei lavori</w:t>
            </w:r>
          </w:p>
        </w:tc>
        <w:tc>
          <w:tcPr>
            <w:tcW w:w="4534" w:type="dxa"/>
            <w:gridSpan w:val="2"/>
            <w:shd w:val="clear" w:color="auto" w:fill="F2F2F2"/>
            <w:hideMark/>
          </w:tcPr>
          <w:p w:rsidR="006560F6" w:rsidRPr="00455BDC" w:rsidRDefault="006560F6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55BDC">
              <w:rPr>
                <w:rFonts w:ascii="TT Hoves" w:hAnsi="TT Hoves" w:cs="Arial"/>
                <w:b/>
                <w:bCs/>
                <w:sz w:val="20"/>
                <w:szCs w:val="20"/>
              </w:rPr>
              <w:t xml:space="preserve">      </w:t>
            </w:r>
            <w:r w:rsidR="004A2DE7"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${importo_lavori_esclusi_oneri}</w:t>
            </w:r>
          </w:p>
        </w:tc>
        <w:tc>
          <w:tcPr>
            <w:tcW w:w="2977" w:type="dxa"/>
            <w:gridSpan w:val="2"/>
            <w:shd w:val="clear" w:color="auto" w:fill="F2F2F2"/>
            <w:hideMark/>
          </w:tcPr>
          <w:p w:rsidR="006560F6" w:rsidRPr="00455BDC" w:rsidRDefault="006560F6" w:rsidP="00455BDC">
            <w:pPr>
              <w:jc w:val="center"/>
              <w:rPr>
                <w:rFonts w:ascii="TT Hoves" w:hAnsi="TT Hoves" w:cs="Arial"/>
                <w:sz w:val="20"/>
                <w:szCs w:val="20"/>
              </w:rPr>
            </w:pPr>
            <w:r w:rsidRPr="00455BDC">
              <w:rPr>
                <w:rFonts w:ascii="TT Hoves" w:hAnsi="TT Hoves" w:cs="Arial"/>
                <w:sz w:val="20"/>
                <w:szCs w:val="20"/>
              </w:rPr>
              <w:t>esclusi oneri della sicurezza</w:t>
            </w:r>
          </w:p>
        </w:tc>
      </w:tr>
      <w:tr w:rsidR="006560F6" w:rsidRPr="00455BDC" w:rsidTr="00B05B1C">
        <w:trPr>
          <w:trHeight w:val="284"/>
        </w:trPr>
        <w:tc>
          <w:tcPr>
            <w:tcW w:w="2265" w:type="dxa"/>
            <w:vMerge/>
            <w:hideMark/>
          </w:tcPr>
          <w:p w:rsidR="006560F6" w:rsidRPr="00455BDC" w:rsidRDefault="006560F6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gridSpan w:val="2"/>
            <w:hideMark/>
          </w:tcPr>
          <w:p w:rsidR="006560F6" w:rsidRPr="00455BDC" w:rsidRDefault="006560F6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55BDC">
              <w:rPr>
                <w:rFonts w:ascii="TT Hoves" w:hAnsi="TT Hoves" w:cs="Arial"/>
                <w:b/>
                <w:bCs/>
                <w:sz w:val="20"/>
                <w:szCs w:val="20"/>
              </w:rPr>
              <w:t xml:space="preserve">           </w:t>
            </w:r>
            <w:r w:rsidR="004A2DE7"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${oneri_sicurezza}</w:t>
            </w:r>
          </w:p>
        </w:tc>
        <w:tc>
          <w:tcPr>
            <w:tcW w:w="2977" w:type="dxa"/>
            <w:gridSpan w:val="2"/>
            <w:hideMark/>
          </w:tcPr>
          <w:p w:rsidR="006560F6" w:rsidRPr="00455BDC" w:rsidRDefault="006560F6" w:rsidP="00455BDC">
            <w:pPr>
              <w:jc w:val="center"/>
              <w:rPr>
                <w:rFonts w:ascii="TT Hoves" w:hAnsi="TT Hoves" w:cs="Arial"/>
                <w:sz w:val="20"/>
                <w:szCs w:val="20"/>
              </w:rPr>
            </w:pPr>
            <w:r w:rsidRPr="00455BDC">
              <w:rPr>
                <w:rFonts w:ascii="TT Hoves" w:hAnsi="TT Hoves" w:cs="Arial"/>
                <w:sz w:val="20"/>
                <w:szCs w:val="20"/>
              </w:rPr>
              <w:t>oneri della sicurezza</w:t>
            </w:r>
          </w:p>
        </w:tc>
      </w:tr>
      <w:tr w:rsidR="00EE4DAA" w:rsidRPr="00455BDC" w:rsidTr="00B05B1C">
        <w:trPr>
          <w:trHeight w:val="284"/>
        </w:trPr>
        <w:tc>
          <w:tcPr>
            <w:tcW w:w="2265" w:type="dxa"/>
            <w:vMerge/>
            <w:shd w:val="clear" w:color="auto" w:fill="F2F2F2"/>
            <w:hideMark/>
          </w:tcPr>
          <w:p w:rsidR="006560F6" w:rsidRPr="00455BDC" w:rsidRDefault="006560F6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gridSpan w:val="2"/>
            <w:shd w:val="clear" w:color="auto" w:fill="F2F2F2"/>
            <w:hideMark/>
          </w:tcPr>
          <w:p w:rsidR="006560F6" w:rsidRPr="00455BDC" w:rsidRDefault="006560F6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55BDC">
              <w:rPr>
                <w:rFonts w:ascii="TT Hoves" w:hAnsi="TT Hoves" w:cs="Arial"/>
                <w:b/>
                <w:bCs/>
                <w:sz w:val="20"/>
                <w:szCs w:val="20"/>
              </w:rPr>
              <w:t xml:space="preserve">        </w:t>
            </w:r>
            <w:r w:rsidR="004A2DE7"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${importo_lavori_totale}</w:t>
            </w:r>
          </w:p>
        </w:tc>
        <w:tc>
          <w:tcPr>
            <w:tcW w:w="2977" w:type="dxa"/>
            <w:gridSpan w:val="2"/>
            <w:shd w:val="clear" w:color="auto" w:fill="F2F2F2"/>
            <w:hideMark/>
          </w:tcPr>
          <w:p w:rsidR="006560F6" w:rsidRPr="00455BDC" w:rsidRDefault="006560F6" w:rsidP="00455BDC">
            <w:pPr>
              <w:jc w:val="center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55BDC">
              <w:rPr>
                <w:rFonts w:ascii="TT Hoves" w:hAnsi="TT Hoves" w:cs="Arial"/>
                <w:b/>
                <w:bCs/>
                <w:sz w:val="20"/>
                <w:szCs w:val="20"/>
              </w:rPr>
              <w:t>Totale comprensivo degli oneri della sicurezza</w:t>
            </w:r>
          </w:p>
        </w:tc>
      </w:tr>
      <w:tr w:rsidR="00EE3149" w:rsidRPr="00455BDC" w:rsidTr="00B05B1C">
        <w:trPr>
          <w:trHeight w:val="736"/>
        </w:trPr>
        <w:tc>
          <w:tcPr>
            <w:tcW w:w="2265" w:type="dxa"/>
            <w:vMerge w:val="restart"/>
            <w:hideMark/>
          </w:tcPr>
          <w:p w:rsidR="00EE3149" w:rsidRPr="00455BDC" w:rsidRDefault="00EE3149" w:rsidP="00EE3149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55BDC">
              <w:rPr>
                <w:rFonts w:ascii="TT Hoves" w:hAnsi="TT Hoves" w:cs="Arial"/>
                <w:b/>
                <w:bCs/>
                <w:sz w:val="20"/>
                <w:szCs w:val="20"/>
              </w:rPr>
              <w:t>Importi dei lavori progettati secon</w:t>
            </w:r>
            <w:r w:rsidR="005817E1">
              <w:rPr>
                <w:rFonts w:ascii="TT Hoves" w:hAnsi="TT Hoves" w:cs="Arial"/>
                <w:b/>
                <w:bCs/>
                <w:sz w:val="20"/>
                <w:szCs w:val="20"/>
              </w:rPr>
              <w:t>do</w:t>
            </w:r>
            <w:r w:rsidRPr="00455BDC">
              <w:rPr>
                <w:rFonts w:ascii="TT Hoves" w:hAnsi="TT Hoves" w:cs="Arial"/>
                <w:b/>
                <w:bCs/>
                <w:sz w:val="20"/>
                <w:szCs w:val="20"/>
              </w:rPr>
              <w:t xml:space="preserve"> le classi e Categorie d’opera (ID)</w:t>
            </w:r>
          </w:p>
          <w:p w:rsidR="00EE3149" w:rsidRPr="00455BDC" w:rsidRDefault="00EE3149" w:rsidP="00EE3149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55BDC">
              <w:rPr>
                <w:rFonts w:ascii="TT Hoves" w:hAnsi="TT Hoves" w:cs="Arial"/>
                <w:b/>
                <w:bCs/>
                <w:sz w:val="20"/>
                <w:szCs w:val="20"/>
              </w:rPr>
              <w:t xml:space="preserve">D.M. Min. Giustizia </w:t>
            </w:r>
          </w:p>
          <w:p w:rsidR="00EE3149" w:rsidRPr="00455BDC" w:rsidRDefault="00EE3149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55BDC">
              <w:rPr>
                <w:rFonts w:ascii="TT Hoves" w:hAnsi="TT Hoves" w:cs="Arial"/>
                <w:b/>
                <w:bCs/>
                <w:sz w:val="20"/>
                <w:szCs w:val="20"/>
              </w:rPr>
              <w:t>17-giu-16 progettate</w:t>
            </w:r>
          </w:p>
          <w:p w:rsidR="00EE3149" w:rsidRPr="00455BDC" w:rsidRDefault="00EE3149" w:rsidP="00A84D39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55BDC">
              <w:rPr>
                <w:rFonts w:ascii="TT Hoves" w:hAnsi="TT Hoves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4534" w:type="dxa"/>
            <w:gridSpan w:val="2"/>
            <w:noWrap/>
            <w:hideMark/>
          </w:tcPr>
          <w:p w:rsidR="00EE3149" w:rsidRPr="00455BDC" w:rsidRDefault="00EE3149" w:rsidP="00EE3149">
            <w:pPr>
              <w:rPr>
                <w:rFonts w:ascii="TT Hoves" w:hAnsi="TT Hoves" w:cs="Arial"/>
                <w:sz w:val="20"/>
                <w:szCs w:val="20"/>
              </w:rPr>
            </w:pPr>
            <w:r w:rsidRPr="00455BDC">
              <w:rPr>
                <w:rFonts w:ascii="TT Hoves" w:hAnsi="TT Hoves" w:cs="Arial"/>
                <w:sz w:val="20"/>
                <w:szCs w:val="20"/>
              </w:rPr>
              <w:t>Classi e Categorie d’opera (ID)</w:t>
            </w:r>
          </w:p>
          <w:p w:rsidR="00EE3149" w:rsidRPr="00455BDC" w:rsidRDefault="00EE3149">
            <w:pPr>
              <w:rPr>
                <w:rFonts w:ascii="TT Hoves" w:hAnsi="TT Hoves" w:cs="Arial"/>
                <w:sz w:val="20"/>
                <w:szCs w:val="20"/>
              </w:rPr>
            </w:pPr>
          </w:p>
        </w:tc>
        <w:tc>
          <w:tcPr>
            <w:tcW w:w="1560" w:type="dxa"/>
            <w:hideMark/>
          </w:tcPr>
          <w:p w:rsidR="00EE3149" w:rsidRPr="00455BDC" w:rsidRDefault="00EE3149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55BDC">
              <w:rPr>
                <w:rFonts w:ascii="TT Hoves" w:hAnsi="TT Hoves" w:cs="Arial"/>
                <w:b/>
                <w:bCs/>
                <w:sz w:val="20"/>
                <w:szCs w:val="20"/>
              </w:rPr>
              <w:t>Importo classe e categoria</w:t>
            </w:r>
          </w:p>
        </w:tc>
        <w:tc>
          <w:tcPr>
            <w:tcW w:w="1417" w:type="dxa"/>
          </w:tcPr>
          <w:p w:rsidR="00EE3149" w:rsidRPr="00455BDC" w:rsidRDefault="00EE3149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55BDC">
              <w:rPr>
                <w:rFonts w:ascii="TT Hoves" w:hAnsi="TT Hoves" w:cs="Arial"/>
                <w:b/>
                <w:bCs/>
                <w:sz w:val="20"/>
                <w:szCs w:val="20"/>
              </w:rPr>
              <w:t>Percentuale</w:t>
            </w:r>
            <w:r w:rsidR="0048350C">
              <w:rPr>
                <w:rFonts w:ascii="TT Hoves" w:hAnsi="TT Hoves" w:cs="Arial"/>
                <w:b/>
                <w:bCs/>
                <w:sz w:val="20"/>
                <w:szCs w:val="20"/>
              </w:rPr>
              <w:t xml:space="preserve"> su categoria</w:t>
            </w:r>
            <w:r w:rsidRPr="00455BDC">
              <w:rPr>
                <w:rFonts w:ascii="TT Hoves" w:hAnsi="TT Hoves" w:cs="Arial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EE3149" w:rsidRPr="00455BDC" w:rsidTr="00B05B1C">
        <w:trPr>
          <w:trHeight w:val="844"/>
        </w:trPr>
        <w:tc>
          <w:tcPr>
            <w:tcW w:w="2265" w:type="dxa"/>
            <w:vMerge/>
            <w:shd w:val="clear" w:color="auto" w:fill="F2F2F2"/>
            <w:hideMark/>
          </w:tcPr>
          <w:p w:rsidR="00EE3149" w:rsidRPr="00455BDC" w:rsidRDefault="00EE3149" w:rsidP="00A84D39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shd w:val="clear" w:color="auto" w:fill="F2F2F2"/>
            <w:noWrap/>
            <w:hideMark/>
          </w:tcPr>
          <w:p w:rsidR="00EE3149" w:rsidRPr="00455BDC" w:rsidRDefault="004A2DE7" w:rsidP="00455BDC">
            <w:pPr>
              <w:jc w:val="center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${cat_id}</w:t>
            </w:r>
          </w:p>
        </w:tc>
        <w:tc>
          <w:tcPr>
            <w:tcW w:w="3827" w:type="dxa"/>
            <w:shd w:val="clear" w:color="auto" w:fill="F2F2F2"/>
            <w:hideMark/>
          </w:tcPr>
          <w:p w:rsidR="00EE3149" w:rsidRPr="00455BDC" w:rsidRDefault="004A2DE7">
            <w:pPr>
              <w:rPr>
                <w:rFonts w:ascii="TT Hoves" w:hAnsi="TT Hoves" w:cs="Arial"/>
                <w:sz w:val="20"/>
                <w:szCs w:val="20"/>
              </w:rPr>
            </w:pPr>
            <w:r w:rsidRPr="004A2DE7">
              <w:rPr>
                <w:rFonts w:ascii="TT Hoves" w:hAnsi="TT Hoves" w:cs="Arial"/>
                <w:sz w:val="20"/>
                <w:szCs w:val="20"/>
              </w:rPr>
              <w:t>${cat_desc}</w:t>
            </w:r>
          </w:p>
        </w:tc>
        <w:tc>
          <w:tcPr>
            <w:tcW w:w="1560" w:type="dxa"/>
            <w:shd w:val="clear" w:color="auto" w:fill="F2F2F2"/>
            <w:hideMark/>
          </w:tcPr>
          <w:p w:rsidR="00EE3149" w:rsidRPr="00455BDC" w:rsidRDefault="00EE3149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55BDC">
              <w:rPr>
                <w:rFonts w:ascii="TT Hoves" w:hAnsi="TT Hoves" w:cs="Arial"/>
                <w:b/>
                <w:bCs/>
                <w:sz w:val="20"/>
                <w:szCs w:val="20"/>
              </w:rPr>
              <w:t xml:space="preserve">  </w:t>
            </w:r>
            <w:r w:rsidR="004A2DE7"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${cat_importo}</w:t>
            </w:r>
          </w:p>
        </w:tc>
        <w:tc>
          <w:tcPr>
            <w:tcW w:w="1417" w:type="dxa"/>
            <w:shd w:val="clear" w:color="auto" w:fill="F2F2F2"/>
          </w:tcPr>
          <w:p w:rsidR="00EE3149" w:rsidRPr="00455BDC" w:rsidRDefault="004A2DE7">
            <w:pPr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${cat_percentuale}</w:t>
            </w:r>
          </w:p>
        </w:tc>
      </w:tr>
    </w:tbl>
    <w:p w:rsidR="00EE4DAA" w:rsidRDefault="00EE4DAA"/>
    <w:tbl>
      <w:tblPr>
        <w:tblW w:w="97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51"/>
        <w:gridCol w:w="1984"/>
        <w:gridCol w:w="1614"/>
        <w:gridCol w:w="2977"/>
      </w:tblGrid>
      <w:tr w:rsidR="00EE4DAA" w:rsidTr="001F10A1">
        <w:trPr>
          <w:trHeight w:val="490"/>
        </w:trPr>
        <w:tc>
          <w:tcPr>
            <w:tcW w:w="9771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shd w:val="clear" w:color="auto" w:fill="FFFFFF"/>
            <w:noWrap/>
            <w:vAlign w:val="center"/>
            <w:hideMark/>
          </w:tcPr>
          <w:p w:rsidR="006560F6" w:rsidRPr="00EE4DAA" w:rsidRDefault="006560F6">
            <w:pPr>
              <w:jc w:val="center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587F00">
              <w:rPr>
                <w:rFonts w:ascii="TT Hoves" w:hAnsi="TT Hoves" w:cs="Arial"/>
                <w:b/>
                <w:bCs/>
                <w:sz w:val="22"/>
                <w:szCs w:val="22"/>
              </w:rPr>
              <w:t>SUDDIVISIONE DEL SERVIZIO</w:t>
            </w:r>
          </w:p>
        </w:tc>
      </w:tr>
      <w:tr w:rsidR="006560F6" w:rsidTr="001F10A1">
        <w:trPr>
          <w:trHeight w:val="620"/>
        </w:trPr>
        <w:tc>
          <w:tcPr>
            <w:tcW w:w="325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6560F6" w:rsidRPr="00EE4DAA" w:rsidRDefault="006560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E4DAA">
              <w:rPr>
                <w:rFonts w:ascii="Arial" w:hAnsi="Arial" w:cs="Arial"/>
                <w:b/>
                <w:bCs/>
                <w:sz w:val="20"/>
                <w:szCs w:val="20"/>
              </w:rPr>
              <w:t>Soggetto partecipante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6560F6" w:rsidRPr="00EE4DAA" w:rsidRDefault="006560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E4DAA">
              <w:rPr>
                <w:rFonts w:ascii="Arial" w:hAnsi="Arial" w:cs="Arial"/>
                <w:b/>
                <w:bCs/>
                <w:sz w:val="20"/>
                <w:szCs w:val="20"/>
              </w:rPr>
              <w:t>Categorie del servizio ed importo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6560F6" w:rsidRPr="00EE4DAA" w:rsidRDefault="006560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E4DAA">
              <w:rPr>
                <w:rFonts w:ascii="Arial" w:hAnsi="Arial" w:cs="Arial"/>
                <w:b/>
                <w:bCs/>
                <w:sz w:val="20"/>
                <w:szCs w:val="20"/>
              </w:rPr>
              <w:t>Importo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nil"/>
              <w:right w:val="single" w:sz="18" w:space="0" w:color="auto"/>
            </w:tcBorders>
            <w:vAlign w:val="center"/>
            <w:hideMark/>
          </w:tcPr>
          <w:p w:rsidR="006560F6" w:rsidRPr="00EE4DAA" w:rsidRDefault="006560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E4DAA">
              <w:rPr>
                <w:rFonts w:ascii="Arial" w:hAnsi="Arial" w:cs="Arial"/>
                <w:b/>
                <w:bCs/>
                <w:sz w:val="20"/>
                <w:szCs w:val="20"/>
              </w:rPr>
              <w:t>Servizi svolti</w:t>
            </w:r>
          </w:p>
        </w:tc>
      </w:tr>
      <w:tr w:rsidR="006E5AB3" w:rsidTr="001F10A1">
        <w:trPr>
          <w:trHeight w:val="315"/>
        </w:trPr>
        <w:tc>
          <w:tcPr>
            <w:tcW w:w="325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5AB3" w:rsidRPr="00EE4DAA" w:rsidRDefault="004A2DE7" w:rsidP="006E5AB3">
            <w:pPr>
              <w:jc w:val="center"/>
              <w:rPr>
                <w:rFonts w:ascii="TT Hoves" w:hAnsi="TT Hoves" w:cs="Arial"/>
                <w:b/>
                <w:bCs/>
                <w:sz w:val="20"/>
                <w:szCs w:val="20"/>
              </w:rPr>
            </w:pPr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${sud_societa}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5AB3" w:rsidRPr="00EE4DAA" w:rsidRDefault="004A2DE7" w:rsidP="006E5AB3">
            <w:pPr>
              <w:jc w:val="center"/>
              <w:rPr>
                <w:rFonts w:ascii="TT Hoves" w:hAnsi="TT Hoves" w:cs="Arial"/>
                <w:sz w:val="18"/>
                <w:szCs w:val="18"/>
              </w:rPr>
            </w:pPr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${sud_categoria}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5AB3" w:rsidRPr="00EE4DAA" w:rsidRDefault="004A2DE7" w:rsidP="006E5AB3">
            <w:pPr>
              <w:jc w:val="center"/>
              <w:rPr>
                <w:rFonts w:ascii="TT Hoves" w:hAnsi="TT Hoves" w:cs="Arial"/>
                <w:sz w:val="18"/>
                <w:szCs w:val="18"/>
              </w:rPr>
            </w:pPr>
            <w:r w:rsidRPr="004A2DE7">
              <w:rPr>
                <w:rFonts w:ascii="TT Hoves" w:hAnsi="TT Hoves" w:cs="Arial"/>
                <w:b/>
                <w:bCs/>
                <w:sz w:val="20"/>
                <w:szCs w:val="20"/>
              </w:rPr>
              <w:t>${sud_importo}</w:t>
            </w:r>
          </w:p>
        </w:tc>
        <w:tc>
          <w:tcPr>
            <w:tcW w:w="2977" w:type="dxa"/>
            <w:tcBorders>
              <w:top w:val="single" w:sz="8" w:space="0" w:color="auto"/>
              <w:left w:val="nil"/>
              <w:bottom w:val="single" w:sz="4" w:space="0" w:color="auto"/>
              <w:right w:val="single" w:sz="18" w:space="0" w:color="auto"/>
            </w:tcBorders>
            <w:noWrap/>
            <w:vAlign w:val="center"/>
            <w:hideMark/>
          </w:tcPr>
          <w:p w:rsidR="006E5AB3" w:rsidRPr="00EE4DAA" w:rsidRDefault="006E5AB3" w:rsidP="006E5AB3">
            <w:pPr>
              <w:rPr>
                <w:rFonts w:ascii="TT Hoves" w:hAnsi="TT Hoves" w:cs="Arial"/>
                <w:b/>
                <w:bCs/>
                <w:sz w:val="18"/>
                <w:szCs w:val="18"/>
              </w:rPr>
            </w:pPr>
            <w:r w:rsidRPr="00EE4DAA">
              <w:rPr>
                <w:rFonts w:ascii="TT Hoves" w:hAnsi="TT Hoves" w:cs="Arial"/>
                <w:b/>
                <w:bCs/>
                <w:sz w:val="18"/>
                <w:szCs w:val="18"/>
              </w:rPr>
              <w:t> </w:t>
            </w:r>
            <w:r w:rsidR="004A2DE7" w:rsidRPr="004A2DE7">
              <w:rPr>
                <w:rFonts w:ascii="TT Hoves" w:hAnsi="TT Hoves" w:cs="Arial"/>
                <w:b/>
                <w:bCs/>
                <w:sz w:val="18"/>
                <w:szCs w:val="18"/>
              </w:rPr>
              <w:t>${sud_servizi}</w:t>
            </w:r>
          </w:p>
        </w:tc>
      </w:tr>
    </w:tbl>
    <w:p w:rsidR="006D333F" w:rsidRPr="009619E8" w:rsidRDefault="006D333F" w:rsidP="006D333F">
      <w:pPr>
        <w:spacing w:line="360" w:lineRule="auto"/>
        <w:rPr>
          <w:rFonts w:ascii="Arial" w:hAnsi="Arial" w:cs="Arial"/>
          <w:sz w:val="20"/>
          <w:szCs w:val="20"/>
        </w:rPr>
      </w:pPr>
    </w:p>
    <w:p w:rsidR="009114E1" w:rsidRDefault="006D333F" w:rsidP="009114E1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9114E1">
        <w:rPr>
          <w:rFonts w:ascii="Arial" w:hAnsi="Arial" w:cs="Arial"/>
          <w:b/>
          <w:bCs/>
          <w:sz w:val="20"/>
          <w:szCs w:val="20"/>
        </w:rPr>
        <w:t xml:space="preserve">Il sottoscritto </w:t>
      </w:r>
      <w:r w:rsidR="00294D34" w:rsidRPr="00294D34">
        <w:rPr>
          <w:rFonts w:ascii="Arial" w:hAnsi="Arial" w:cs="Arial"/>
          <w:sz w:val="20"/>
          <w:szCs w:val="20"/>
          <w:highlight w:val="yellow"/>
        </w:rPr>
        <w:t>${rup_nome}</w:t>
      </w:r>
      <w:r w:rsidR="00294D34">
        <w:rPr>
          <w:rFonts w:ascii="Arial" w:hAnsi="Arial" w:cs="Arial"/>
          <w:sz w:val="20"/>
          <w:szCs w:val="20"/>
        </w:rPr>
        <w:t xml:space="preserve"> </w:t>
      </w:r>
      <w:r w:rsidRPr="009114E1">
        <w:rPr>
          <w:rFonts w:ascii="Arial" w:hAnsi="Arial" w:cs="Arial"/>
          <w:b/>
          <w:bCs/>
          <w:sz w:val="20"/>
          <w:szCs w:val="20"/>
        </w:rPr>
        <w:t>in qualità di Responsabile Unico del Procedimento dichiara che:</w:t>
      </w:r>
    </w:p>
    <w:p w:rsidR="006D333F" w:rsidRPr="00294D34" w:rsidRDefault="006D333F" w:rsidP="009114E1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67D46">
        <w:rPr>
          <w:rFonts w:ascii="Arial" w:hAnsi="Arial" w:cs="Arial"/>
          <w:sz w:val="20"/>
          <w:szCs w:val="20"/>
        </w:rPr>
        <w:t xml:space="preserve">i servizi indicati sono stati eseguiti in conformità </w:t>
      </w:r>
      <w:r w:rsidR="002527F9">
        <w:rPr>
          <w:rFonts w:ascii="Arial" w:hAnsi="Arial" w:cs="Arial"/>
          <w:sz w:val="20"/>
          <w:szCs w:val="20"/>
        </w:rPr>
        <w:t>alla lettera di affidamento del</w:t>
      </w:r>
      <w:r w:rsidR="00E21D42">
        <w:rPr>
          <w:rFonts w:ascii="Arial" w:hAnsi="Arial" w:cs="Arial"/>
          <w:sz w:val="20"/>
          <w:szCs w:val="20"/>
        </w:rPr>
        <w:t xml:space="preserve">le attività prot. n. </w:t>
      </w:r>
      <w:r w:rsidR="004A2DE7" w:rsidRPr="004A2DE7">
        <w:rPr>
          <w:rFonts w:ascii="Arial" w:hAnsi="Arial" w:cs="Arial"/>
          <w:sz w:val="20"/>
          <w:szCs w:val="20"/>
        </w:rPr>
        <w:t>${protocollo_numero}</w:t>
      </w:r>
      <w:r w:rsidRPr="00867D46">
        <w:rPr>
          <w:rFonts w:ascii="Arial" w:hAnsi="Arial" w:cs="Arial"/>
          <w:sz w:val="20"/>
          <w:szCs w:val="20"/>
        </w:rPr>
        <w:t>;</w:t>
      </w:r>
    </w:p>
    <w:p w:rsidR="009114E1" w:rsidRDefault="009114E1" w:rsidP="009114E1">
      <w:pPr>
        <w:pStyle w:val="Paragrafoelenco"/>
        <w:spacing w:line="276" w:lineRule="auto"/>
        <w:ind w:left="0"/>
        <w:jc w:val="both"/>
        <w:rPr>
          <w:rFonts w:ascii="Arial" w:hAnsi="Arial" w:cs="Arial"/>
          <w:sz w:val="20"/>
          <w:szCs w:val="20"/>
        </w:rPr>
      </w:pPr>
    </w:p>
    <w:p w:rsidR="006D333F" w:rsidRDefault="000C7055" w:rsidP="009114E1">
      <w:pPr>
        <w:pStyle w:val="Paragrafoelenco"/>
        <w:spacing w:line="276" w:lineRule="auto"/>
        <w:ind w:left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gli elaborati richiesti da contratto </w:t>
      </w:r>
      <w:r w:rsidR="006D333F" w:rsidRPr="00867D46">
        <w:rPr>
          <w:rFonts w:ascii="Arial" w:hAnsi="Arial" w:cs="Arial"/>
          <w:sz w:val="20"/>
          <w:szCs w:val="20"/>
        </w:rPr>
        <w:t>sono stati presentati nelle tempistiche fissate dal medesimo</w:t>
      </w:r>
      <w:r w:rsidR="009114E1">
        <w:rPr>
          <w:rFonts w:ascii="Arial" w:hAnsi="Arial" w:cs="Arial"/>
          <w:sz w:val="20"/>
          <w:szCs w:val="20"/>
        </w:rPr>
        <w:t>;</w:t>
      </w:r>
    </w:p>
    <w:p w:rsidR="009114E1" w:rsidRDefault="009114E1" w:rsidP="009114E1">
      <w:pPr>
        <w:pStyle w:val="Paragrafoelenco"/>
        <w:spacing w:line="276" w:lineRule="auto"/>
        <w:ind w:left="0"/>
        <w:jc w:val="both"/>
        <w:rPr>
          <w:rFonts w:ascii="Arial" w:hAnsi="Arial" w:cs="Arial"/>
          <w:b/>
          <w:bCs/>
          <w:sz w:val="20"/>
          <w:szCs w:val="20"/>
        </w:rPr>
      </w:pPr>
    </w:p>
    <w:p w:rsidR="003B1E20" w:rsidRDefault="009114E1" w:rsidP="009114E1">
      <w:pPr>
        <w:pStyle w:val="Paragrafoelenco"/>
        <w:spacing w:line="276" w:lineRule="auto"/>
        <w:ind w:left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in merito all’a</w:t>
      </w:r>
      <w:r w:rsidR="003B1E20" w:rsidRPr="009114E1">
        <w:rPr>
          <w:rFonts w:ascii="Arial" w:hAnsi="Arial" w:cs="Arial"/>
          <w:b/>
          <w:bCs/>
          <w:sz w:val="20"/>
          <w:szCs w:val="20"/>
        </w:rPr>
        <w:t>ssenza di Contenziosi</w:t>
      </w:r>
      <w:r>
        <w:rPr>
          <w:rFonts w:ascii="Arial" w:hAnsi="Arial" w:cs="Arial"/>
          <w:b/>
          <w:bCs/>
          <w:sz w:val="20"/>
          <w:szCs w:val="20"/>
        </w:rPr>
        <w:t xml:space="preserve">, </w:t>
      </w:r>
      <w:r w:rsidR="003B1E20" w:rsidRPr="009114E1">
        <w:rPr>
          <w:rFonts w:ascii="Arial" w:hAnsi="Arial" w:cs="Arial"/>
          <w:sz w:val="20"/>
          <w:szCs w:val="20"/>
        </w:rPr>
        <w:t>che i servizi sono stati resi nel rispetto delle normative vigenti e senza che siano sorti contenziosi con il committente o con altri soggetti coinvolti.</w:t>
      </w:r>
    </w:p>
    <w:p w:rsidR="00B05B1C" w:rsidRPr="009114E1" w:rsidRDefault="00B05B1C" w:rsidP="009114E1">
      <w:pPr>
        <w:pStyle w:val="Paragrafoelenco"/>
        <w:spacing w:line="276" w:lineRule="auto"/>
        <w:ind w:left="0"/>
        <w:jc w:val="both"/>
        <w:rPr>
          <w:rFonts w:ascii="Arial" w:hAnsi="Arial" w:cs="Arial"/>
          <w:sz w:val="20"/>
          <w:szCs w:val="20"/>
        </w:rPr>
      </w:pPr>
    </w:p>
    <w:p w:rsidR="00BE6B26" w:rsidRDefault="00B05B1C" w:rsidP="006D333F">
      <w:pPr>
        <w:tabs>
          <w:tab w:val="center" w:pos="7938"/>
        </w:tabs>
        <w:outlineLvl w:val="0"/>
        <w:rPr>
          <w:rFonts w:ascii="Arial" w:hAnsi="Arial" w:cs="Arial"/>
          <w:sz w:val="20"/>
          <w:szCs w:val="22"/>
        </w:rPr>
      </w:pPr>
      <w:r w:rsidRPr="0058146F">
        <w:rPr>
          <w:rFonts w:ascii="Arial" w:hAnsi="Arial" w:cs="Arial"/>
          <w:i/>
          <w:sz w:val="17"/>
          <w:szCs w:val="17"/>
          <w:lang w:eastAsia="it-IT"/>
        </w:rPr>
        <w:t>${testo_dichiarazioni}</w:t>
      </w:r>
    </w:p>
    <w:p w:rsidR="00BE6B26" w:rsidRDefault="006D333F" w:rsidP="00BE6B26">
      <w:pPr>
        <w:tabs>
          <w:tab w:val="center" w:pos="7938"/>
        </w:tabs>
        <w:outlineLvl w:val="0"/>
        <w:rPr>
          <w:rFonts w:ascii="Arial" w:hAnsi="Arial" w:cs="Arial"/>
          <w:sz w:val="20"/>
          <w:szCs w:val="22"/>
        </w:rPr>
      </w:pPr>
      <w:r>
        <w:rPr>
          <w:rFonts w:ascii="Arial" w:hAnsi="Arial" w:cs="Arial"/>
          <w:sz w:val="20"/>
          <w:szCs w:val="22"/>
        </w:rPr>
        <w:t xml:space="preserve">Il </w:t>
      </w:r>
      <w:r w:rsidR="009114E1">
        <w:rPr>
          <w:rFonts w:ascii="Arial" w:hAnsi="Arial" w:cs="Arial"/>
          <w:sz w:val="20"/>
          <w:szCs w:val="22"/>
        </w:rPr>
        <w:t>Dichiarante</w:t>
      </w:r>
      <w:r>
        <w:rPr>
          <w:rFonts w:ascii="Arial" w:hAnsi="Arial" w:cs="Arial"/>
          <w:sz w:val="20"/>
          <w:szCs w:val="22"/>
        </w:rPr>
        <w:t xml:space="preserve"> </w:t>
      </w:r>
      <w:r w:rsidR="004C5DC5" w:rsidRPr="00294D34">
        <w:rPr>
          <w:rFonts w:ascii="Arial" w:hAnsi="Arial" w:cs="Arial"/>
          <w:sz w:val="20"/>
          <w:szCs w:val="22"/>
        </w:rPr>
        <w:t>${</w:t>
      </w:r>
      <w:r w:rsidR="004C5DC5">
        <w:rPr>
          <w:rFonts w:ascii="Arial" w:hAnsi="Arial" w:cs="Arial"/>
          <w:sz w:val="20"/>
          <w:szCs w:val="22"/>
        </w:rPr>
        <w:t>dichiarante</w:t>
      </w:r>
      <w:r w:rsidR="004C5DC5" w:rsidRPr="00294D34">
        <w:rPr>
          <w:rFonts w:ascii="Arial" w:hAnsi="Arial" w:cs="Arial"/>
          <w:sz w:val="20"/>
          <w:szCs w:val="22"/>
        </w:rPr>
        <w:t>_nome}</w:t>
      </w:r>
      <w:r w:rsidR="0058146F">
        <w:rPr>
          <w:rFonts w:ascii="Arial" w:hAnsi="Arial" w:cs="Arial"/>
          <w:sz w:val="20"/>
          <w:szCs w:val="22"/>
        </w:rPr>
        <w:t xml:space="preserve"> - </w:t>
      </w:r>
      <w:r w:rsidR="0058146F" w:rsidRPr="00294D34">
        <w:rPr>
          <w:rFonts w:ascii="Arial" w:hAnsi="Arial" w:cs="Arial"/>
          <w:sz w:val="20"/>
          <w:szCs w:val="22"/>
        </w:rPr>
        <w:t>${</w:t>
      </w:r>
      <w:r w:rsidR="0058146F">
        <w:rPr>
          <w:rFonts w:ascii="Arial" w:hAnsi="Arial" w:cs="Arial"/>
          <w:sz w:val="20"/>
          <w:szCs w:val="22"/>
        </w:rPr>
        <w:t>dichiarante_qualifica</w:t>
      </w:r>
      <w:r w:rsidR="0058146F" w:rsidRPr="00294D34">
        <w:rPr>
          <w:rFonts w:ascii="Arial" w:hAnsi="Arial" w:cs="Arial"/>
          <w:sz w:val="20"/>
          <w:szCs w:val="22"/>
        </w:rPr>
        <w:t>}</w:t>
      </w:r>
      <w:r w:rsidRPr="006F44A3">
        <w:rPr>
          <w:rFonts w:ascii="Arial" w:hAnsi="Arial" w:cs="Arial"/>
          <w:sz w:val="20"/>
          <w:szCs w:val="22"/>
        </w:rPr>
        <w:tab/>
      </w:r>
      <w:r w:rsidR="00294D34" w:rsidRPr="00294D34">
        <w:rPr>
          <w:rFonts w:ascii="Arial" w:hAnsi="Arial" w:cs="Arial"/>
          <w:sz w:val="20"/>
          <w:szCs w:val="22"/>
        </w:rPr>
        <w:t>${rup_nome}</w:t>
      </w:r>
    </w:p>
    <w:p w:rsidR="00A20A2A" w:rsidRPr="00BE6B26" w:rsidRDefault="006D333F" w:rsidP="00BE6B26">
      <w:pPr>
        <w:tabs>
          <w:tab w:val="center" w:pos="7938"/>
        </w:tabs>
        <w:outlineLvl w:val="0"/>
        <w:rPr>
          <w:rFonts w:ascii="Arial" w:hAnsi="Arial" w:cs="Arial"/>
          <w:sz w:val="20"/>
          <w:szCs w:val="22"/>
        </w:rPr>
      </w:pPr>
      <w:r>
        <w:rPr>
          <w:rFonts w:ascii="Arial" w:hAnsi="Arial" w:cs="Arial"/>
          <w:i/>
          <w:sz w:val="17"/>
          <w:szCs w:val="17"/>
          <w:lang w:eastAsia="it-IT"/>
        </w:rPr>
        <w:tab/>
      </w:r>
      <w:r w:rsidRPr="008218F8">
        <w:rPr>
          <w:rFonts w:ascii="Arial" w:hAnsi="Arial" w:cs="Arial"/>
          <w:i/>
          <w:sz w:val="17"/>
          <w:szCs w:val="17"/>
          <w:lang w:eastAsia="it-IT"/>
        </w:rPr>
        <w:t>firmato digitalmente ai sensi del d.lgs. 82/2005</w:t>
      </w:r>
    </w:p>
    <w:p w:rsidR="00EE4DAA" w:rsidRDefault="00EE4DAA" w:rsidP="009619E8">
      <w:pPr>
        <w:tabs>
          <w:tab w:val="center" w:pos="7938"/>
        </w:tabs>
        <w:outlineLvl w:val="0"/>
        <w:rPr>
          <w:rFonts w:ascii="Arial" w:hAnsi="Arial" w:cs="Arial"/>
          <w:i/>
          <w:sz w:val="17"/>
          <w:szCs w:val="17"/>
          <w:lang w:eastAsia="it-IT"/>
        </w:rPr>
      </w:pPr>
    </w:p>
    <w:p w:rsidR="004868FA" w:rsidRPr="00B05B1C" w:rsidRDefault="00EE4DAA" w:rsidP="009619E8">
      <w:pPr>
        <w:tabs>
          <w:tab w:val="center" w:pos="7938"/>
        </w:tabs>
        <w:outlineLvl w:val="0"/>
        <w:rPr>
          <w:rFonts w:ascii="Arial" w:hAnsi="Arial" w:cs="Arial"/>
          <w:sz w:val="20"/>
          <w:szCs w:val="20"/>
          <w:u w:val="single"/>
          <w:lang w:eastAsia="it-IT"/>
        </w:rPr>
      </w:pPr>
      <w:r>
        <w:rPr>
          <w:rFonts w:ascii="Arial" w:hAnsi="Arial" w:cs="Arial"/>
          <w:i/>
          <w:sz w:val="16"/>
          <w:szCs w:val="16"/>
        </w:rPr>
        <w:t>i</w:t>
      </w:r>
      <w:r w:rsidR="006D333F" w:rsidRPr="009619E8">
        <w:rPr>
          <w:rFonts w:ascii="Arial" w:hAnsi="Arial" w:cs="Arial"/>
          <w:i/>
          <w:sz w:val="16"/>
          <w:szCs w:val="16"/>
        </w:rPr>
        <w:t>nformativa ai sensi dell’art. 10 della legge 675/1996: i dati riportati sono prescritti dalle disposizioni vigenti ai fini del procedimento per il quale sono richiesti e verranno utilizzati esclusivament</w:t>
      </w:r>
      <w:r w:rsidR="009619E8">
        <w:rPr>
          <w:rFonts w:ascii="Arial" w:hAnsi="Arial" w:cs="Arial"/>
          <w:i/>
          <w:sz w:val="16"/>
          <w:szCs w:val="16"/>
        </w:rPr>
        <w:t>e per tale scopo.</w:t>
      </w:r>
    </w:p>
    <w:sectPr w:rsidR="004868FA" w:rsidRPr="00B05B1C" w:rsidSect="00C2002E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709" w:right="1128" w:bottom="1560" w:left="1134" w:header="709" w:footer="8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83220" w:rsidRDefault="00283220">
      <w:r>
        <w:separator/>
      </w:r>
    </w:p>
  </w:endnote>
  <w:endnote w:type="continuationSeparator" w:id="0">
    <w:p w:rsidR="00283220" w:rsidRDefault="002832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3000000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T Hoves">
    <w:panose1 w:val="02000503030000020004"/>
    <w:charset w:val="00"/>
    <w:family w:val="auto"/>
    <w:pitch w:val="variable"/>
    <w:sig w:usb0="A000027F" w:usb1="5000A4F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D09B9" w:rsidRDefault="00E00101" w:rsidP="00A84D39">
    <w:pPr>
      <w:pStyle w:val="Pidipagina"/>
      <w:framePr w:wrap="around" w:vAnchor="text" w:hAnchor="margin" w:xAlign="right" w:y="1"/>
      <w:rPr>
        <w:rStyle w:val="Numeropagina"/>
      </w:rPr>
    </w:pPr>
    <w:r>
      <w:rPr>
        <w:rStyle w:val="Numeropagina"/>
      </w:rPr>
      <w:fldChar w:fldCharType="begin"/>
    </w:r>
    <w:r w:rsidR="00D435B9">
      <w:rPr>
        <w:rStyle w:val="Numeropagina"/>
      </w:rPr>
      <w:instrText xml:space="preserve">PAGE  </w:instrText>
    </w:r>
    <w:r>
      <w:rPr>
        <w:rStyle w:val="Numeropagina"/>
      </w:rPr>
      <w:fldChar w:fldCharType="end"/>
    </w:r>
  </w:p>
  <w:p w:rsidR="00ED09B9" w:rsidRDefault="00ED09B9" w:rsidP="00A84D39">
    <w:pPr>
      <w:pStyle w:val="Pidipa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D09B9" w:rsidRPr="00A66B19" w:rsidRDefault="00E00101" w:rsidP="00A84D39">
    <w:pPr>
      <w:pStyle w:val="Pidipagina"/>
      <w:framePr w:wrap="around" w:vAnchor="text" w:hAnchor="margin" w:xAlign="right" w:y="1"/>
      <w:rPr>
        <w:rStyle w:val="Numeropagina"/>
      </w:rPr>
    </w:pPr>
    <w:r w:rsidRPr="00A66B19">
      <w:rPr>
        <w:rStyle w:val="Numeropagina"/>
        <w:sz w:val="16"/>
        <w:szCs w:val="16"/>
      </w:rPr>
      <w:fldChar w:fldCharType="begin"/>
    </w:r>
    <w:r w:rsidR="00D435B9" w:rsidRPr="00A66B19">
      <w:rPr>
        <w:rStyle w:val="Numeropagina"/>
        <w:rFonts w:ascii="Arial" w:hAnsi="Arial"/>
        <w:sz w:val="16"/>
        <w:szCs w:val="16"/>
      </w:rPr>
      <w:instrText xml:space="preserve">PAGE  </w:instrText>
    </w:r>
    <w:r w:rsidRPr="00A66B19">
      <w:rPr>
        <w:rStyle w:val="Numeropagina"/>
        <w:sz w:val="16"/>
        <w:szCs w:val="16"/>
      </w:rPr>
      <w:fldChar w:fldCharType="separate"/>
    </w:r>
    <w:r w:rsidR="00E21D42">
      <w:rPr>
        <w:rStyle w:val="Numeropagina"/>
        <w:rFonts w:ascii="Arial" w:hAnsi="Arial"/>
        <w:noProof/>
        <w:sz w:val="16"/>
        <w:szCs w:val="16"/>
      </w:rPr>
      <w:t>3</w:t>
    </w:r>
    <w:r w:rsidRPr="00A66B19">
      <w:rPr>
        <w:rStyle w:val="Numeropagina"/>
        <w:sz w:val="16"/>
        <w:szCs w:val="16"/>
      </w:rPr>
      <w:fldChar w:fldCharType="end"/>
    </w:r>
  </w:p>
  <w:tbl>
    <w:tblPr>
      <w:tblW w:w="0" w:type="auto"/>
      <w:tblInd w:w="-214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9782"/>
    </w:tblGrid>
    <w:tr w:rsidR="00BB21D0" w:rsidRPr="00005808" w:rsidTr="00C2002E">
      <w:trPr>
        <w:trHeight w:val="304"/>
      </w:trPr>
      <w:tc>
        <w:tcPr>
          <w:tcW w:w="9782" w:type="dxa"/>
          <w:tcBorders>
            <w:top w:val="single" w:sz="4" w:space="0" w:color="auto"/>
          </w:tcBorders>
        </w:tcPr>
        <w:p w:rsidR="00BB21D0" w:rsidRPr="004C5DC5" w:rsidRDefault="004C5DC5" w:rsidP="004C5DC5">
          <w:pPr>
            <w:widowControl w:val="0"/>
            <w:tabs>
              <w:tab w:val="left" w:pos="284"/>
            </w:tabs>
            <w:autoSpaceDE w:val="0"/>
            <w:autoSpaceDN w:val="0"/>
            <w:adjustRightInd w:val="0"/>
            <w:textAlignment w:val="center"/>
            <w:rPr>
              <w:rFonts w:ascii="Arial" w:hAnsi="Arial" w:cs="Arial"/>
              <w:sz w:val="20"/>
            </w:rPr>
          </w:pPr>
          <w:r>
            <w:rPr>
              <w:rFonts w:ascii="Arial" w:hAnsi="Arial" w:cs="Arial"/>
              <w:noProof/>
              <w:color w:val="000000"/>
              <w:sz w:val="16"/>
              <w:szCs w:val="16"/>
            </w:rPr>
            <w:t xml:space="preserve">Comprovante </w:t>
          </w:r>
          <w:r w:rsidRPr="004C5DC5">
            <w:rPr>
              <w:rFonts w:ascii="Arial" w:hAnsi="Arial" w:cs="Arial"/>
              <w:noProof/>
              <w:color w:val="000000"/>
              <w:sz w:val="16"/>
              <w:szCs w:val="16"/>
            </w:rPr>
            <w:t>${protocollo_numero}</w:t>
          </w:r>
          <w:r w:rsidR="00C2002E">
            <w:rPr>
              <w:rFonts w:ascii="Arial" w:hAnsi="Arial" w:cs="Arial"/>
              <w:color w:val="000000"/>
              <w:sz w:val="16"/>
              <w:szCs w:val="16"/>
            </w:rPr>
            <w:t xml:space="preserve"> |</w:t>
          </w:r>
          <w:r>
            <w:rPr>
              <w:rFonts w:ascii="Arial" w:hAnsi="Arial" w:cs="Arial"/>
              <w:color w:val="000000"/>
              <w:sz w:val="16"/>
              <w:szCs w:val="16"/>
            </w:rPr>
            <w:t xml:space="preserve"> </w:t>
          </w:r>
          <w:r w:rsidRPr="004C5DC5">
            <w:rPr>
              <w:rFonts w:ascii="Arial" w:hAnsi="Arial" w:cs="Arial"/>
              <w:noProof/>
              <w:color w:val="000000"/>
              <w:sz w:val="16"/>
              <w:szCs w:val="16"/>
            </w:rPr>
            <w:t>${luogo_data_lettera}</w:t>
          </w:r>
        </w:p>
      </w:tc>
    </w:tr>
    <w:tr w:rsidR="00C2002E" w:rsidRPr="00005808">
      <w:trPr>
        <w:trHeight w:val="304"/>
      </w:trPr>
      <w:tc>
        <w:tcPr>
          <w:tcW w:w="9782" w:type="dxa"/>
        </w:tcPr>
        <w:p w:rsidR="00C2002E" w:rsidRDefault="00C2002E" w:rsidP="00ED313F">
          <w:pPr>
            <w:tabs>
              <w:tab w:val="center" w:pos="7938"/>
            </w:tabs>
            <w:outlineLvl w:val="0"/>
            <w:rPr>
              <w:rFonts w:ascii="Arial" w:hAnsi="Arial" w:cs="Arial"/>
              <w:color w:val="000000"/>
              <w:sz w:val="16"/>
              <w:szCs w:val="16"/>
            </w:rPr>
          </w:pPr>
        </w:p>
      </w:tc>
    </w:tr>
  </w:tbl>
  <w:p w:rsidR="00ED09B9" w:rsidRDefault="00ED09B9" w:rsidP="00BB21D0">
    <w:pPr>
      <w:pStyle w:val="Pidipagina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865D2" w:rsidRPr="006560F6" w:rsidRDefault="001865D2" w:rsidP="001865D2">
    <w:pPr>
      <w:tabs>
        <w:tab w:val="center" w:pos="7938"/>
      </w:tabs>
      <w:outlineLvl w:val="0"/>
      <w:rPr>
        <w:rFonts w:ascii="Arial" w:hAnsi="Arial" w:cs="Arial"/>
        <w:color w:val="000000"/>
        <w:sz w:val="14"/>
        <w:szCs w:val="14"/>
      </w:rPr>
    </w:pPr>
    <w:r w:rsidRPr="006560F6">
      <w:rPr>
        <w:rFonts w:ascii="Arial" w:hAnsi="Arial" w:cs="Arial"/>
        <w:color w:val="000000"/>
        <w:sz w:val="14"/>
        <w:szCs w:val="14"/>
      </w:rPr>
      <w:t xml:space="preserve">Responsabile del procedimento amministrativo: </w:t>
    </w:r>
    <w:r w:rsidR="004C5DC5" w:rsidRPr="004C5DC5">
      <w:rPr>
        <w:rFonts w:ascii="Arial" w:hAnsi="Arial" w:cs="Arial"/>
        <w:color w:val="000000"/>
        <w:sz w:val="14"/>
        <w:szCs w:val="14"/>
      </w:rPr>
      <w:t>${responsabile_procedimento_amministrativo}</w:t>
    </w:r>
  </w:p>
  <w:p w:rsidR="001865D2" w:rsidRPr="004C5DC5" w:rsidRDefault="001865D2" w:rsidP="001865D2">
    <w:pPr>
      <w:tabs>
        <w:tab w:val="center" w:pos="7938"/>
      </w:tabs>
      <w:outlineLvl w:val="0"/>
      <w:rPr>
        <w:rFonts w:ascii="Arial" w:hAnsi="Arial" w:cs="Arial"/>
        <w:color w:val="000000"/>
        <w:sz w:val="14"/>
        <w:szCs w:val="14"/>
      </w:rPr>
    </w:pPr>
    <w:r w:rsidRPr="006560F6">
      <w:rPr>
        <w:rFonts w:ascii="Arial" w:hAnsi="Arial" w:cs="Arial"/>
        <w:color w:val="000000"/>
        <w:sz w:val="14"/>
        <w:szCs w:val="14"/>
      </w:rPr>
      <w:t xml:space="preserve">Riferimento da contattare: </w:t>
    </w:r>
    <w:r w:rsidR="004C5DC5" w:rsidRPr="004C5DC5">
      <w:rPr>
        <w:rFonts w:ascii="Arial" w:hAnsi="Arial" w:cs="Arial"/>
        <w:color w:val="000000"/>
        <w:sz w:val="14"/>
        <w:szCs w:val="14"/>
      </w:rPr>
      <w:t>${</w:t>
    </w:r>
    <w:r w:rsidR="004C5DC5">
      <w:rPr>
        <w:rFonts w:ascii="Arial" w:hAnsi="Arial" w:cs="Arial"/>
        <w:color w:val="000000"/>
        <w:sz w:val="14"/>
        <w:szCs w:val="14"/>
      </w:rPr>
      <w:t>riferimento_contatto</w:t>
    </w:r>
    <w:r w:rsidR="004C5DC5" w:rsidRPr="004C5DC5">
      <w:rPr>
        <w:rFonts w:ascii="Arial" w:hAnsi="Arial" w:cs="Arial"/>
        <w:color w:val="000000"/>
        <w:sz w:val="14"/>
        <w:szCs w:val="14"/>
      </w:rPr>
      <w:t>}</w:t>
    </w:r>
  </w:p>
  <w:p w:rsidR="00ED09B9" w:rsidRPr="001865D2" w:rsidRDefault="00ED09B9" w:rsidP="001865D2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83220" w:rsidRDefault="00283220">
      <w:r>
        <w:separator/>
      </w:r>
    </w:p>
  </w:footnote>
  <w:footnote w:type="continuationSeparator" w:id="0">
    <w:p w:rsidR="00283220" w:rsidRDefault="002832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72" w:type="dxa"/>
      <w:tblInd w:w="-1239" w:type="dxa"/>
      <w:tblBorders>
        <w:bottom w:val="single" w:sz="2" w:space="0" w:color="B23021"/>
      </w:tblBorders>
      <w:tblLayout w:type="fixed"/>
      <w:tblLook w:val="00A0" w:firstRow="1" w:lastRow="0" w:firstColumn="1" w:lastColumn="0" w:noHBand="0" w:noVBand="0"/>
    </w:tblPr>
    <w:tblGrid>
      <w:gridCol w:w="1238"/>
      <w:gridCol w:w="3825"/>
      <w:gridCol w:w="6009"/>
    </w:tblGrid>
    <w:tr w:rsidR="006560F6" w:rsidTr="00BE6B26">
      <w:trPr>
        <w:trHeight w:val="845"/>
      </w:trPr>
      <w:tc>
        <w:tcPr>
          <w:tcW w:w="1238" w:type="dxa"/>
        </w:tcPr>
        <w:p w:rsidR="006560F6" w:rsidRPr="00117E48" w:rsidRDefault="006560F6" w:rsidP="006560F6">
          <w:pPr>
            <w:pStyle w:val="NormalParagraphStyle"/>
            <w:ind w:hanging="760"/>
            <w:rPr>
              <w:rFonts w:ascii="Arial" w:hAnsi="Arial"/>
              <w:b/>
              <w:sz w:val="17"/>
              <w:szCs w:val="17"/>
            </w:rPr>
          </w:pPr>
          <w:r w:rsidRPr="00117E48">
            <w:rPr>
              <w:rFonts w:ascii="Arial" w:hAnsi="Arial"/>
              <w:b/>
              <w:sz w:val="17"/>
              <w:szCs w:val="17"/>
            </w:rPr>
            <w:softHyphen/>
          </w:r>
        </w:p>
      </w:tc>
      <w:tc>
        <w:tcPr>
          <w:tcW w:w="3825" w:type="dxa"/>
        </w:tcPr>
        <w:p w:rsidR="006560F6" w:rsidRPr="004D24BE" w:rsidRDefault="006560F6" w:rsidP="00BE6B26">
          <w:pPr>
            <w:tabs>
              <w:tab w:val="left" w:pos="4880"/>
            </w:tabs>
            <w:rPr>
              <w:rFonts w:ascii="Arial" w:hAnsi="Arial" w:cs="Arial"/>
            </w:rPr>
          </w:pPr>
          <w:r>
            <w:rPr>
              <w:rFonts w:ascii="Arial" w:hAnsi="Arial" w:cs="Arial"/>
            </w:rPr>
            <w:t>INTESTAZIONE COMMITTENTE</w:t>
          </w:r>
        </w:p>
      </w:tc>
      <w:tc>
        <w:tcPr>
          <w:tcW w:w="6009" w:type="dxa"/>
        </w:tcPr>
        <w:p w:rsidR="006560F6" w:rsidRPr="00117E48" w:rsidRDefault="006560F6" w:rsidP="006560F6">
          <w:pPr>
            <w:ind w:left="1454"/>
            <w:jc w:val="center"/>
          </w:pPr>
        </w:p>
      </w:tc>
    </w:tr>
  </w:tbl>
  <w:p w:rsidR="00737F3F" w:rsidRDefault="00737F3F" w:rsidP="00737F3F">
    <w:pPr>
      <w:tabs>
        <w:tab w:val="center" w:pos="4153"/>
        <w:tab w:val="right" w:pos="830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72" w:type="dxa"/>
      <w:tblInd w:w="-1239" w:type="dxa"/>
      <w:tblBorders>
        <w:bottom w:val="single" w:sz="2" w:space="0" w:color="B23021"/>
      </w:tblBorders>
      <w:tblLayout w:type="fixed"/>
      <w:tblLook w:val="00A0" w:firstRow="1" w:lastRow="0" w:firstColumn="1" w:lastColumn="0" w:noHBand="0" w:noVBand="0"/>
    </w:tblPr>
    <w:tblGrid>
      <w:gridCol w:w="1238"/>
      <w:gridCol w:w="3825"/>
      <w:gridCol w:w="6009"/>
    </w:tblGrid>
    <w:tr w:rsidR="001865D2" w:rsidTr="006560F6">
      <w:trPr>
        <w:trHeight w:val="1138"/>
      </w:trPr>
      <w:tc>
        <w:tcPr>
          <w:tcW w:w="1238" w:type="dxa"/>
        </w:tcPr>
        <w:p w:rsidR="001865D2" w:rsidRPr="00117E48" w:rsidRDefault="001865D2" w:rsidP="001865D2">
          <w:pPr>
            <w:pStyle w:val="NormalParagraphStyle"/>
            <w:ind w:hanging="760"/>
            <w:rPr>
              <w:rFonts w:ascii="Arial" w:hAnsi="Arial"/>
              <w:b/>
              <w:sz w:val="17"/>
              <w:szCs w:val="17"/>
            </w:rPr>
          </w:pPr>
          <w:r w:rsidRPr="00117E48">
            <w:rPr>
              <w:rFonts w:ascii="Arial" w:hAnsi="Arial"/>
              <w:b/>
              <w:sz w:val="17"/>
              <w:szCs w:val="17"/>
            </w:rPr>
            <w:softHyphen/>
          </w:r>
        </w:p>
      </w:tc>
      <w:tc>
        <w:tcPr>
          <w:tcW w:w="3825" w:type="dxa"/>
        </w:tcPr>
        <w:p w:rsidR="001865D2" w:rsidRPr="00777D69" w:rsidRDefault="001865D2" w:rsidP="001865D2">
          <w:pPr>
            <w:tabs>
              <w:tab w:val="right" w:pos="5554"/>
            </w:tabs>
            <w:rPr>
              <w:rFonts w:ascii="Arial" w:hAnsi="Arial" w:cs="Arial"/>
            </w:rPr>
          </w:pPr>
          <w:r w:rsidRPr="00777D69">
            <w:rPr>
              <w:rFonts w:ascii="Arial" w:hAnsi="Arial" w:cs="Arial"/>
            </w:rPr>
            <w:tab/>
          </w:r>
        </w:p>
        <w:p w:rsidR="001865D2" w:rsidRPr="00777D69" w:rsidRDefault="006560F6" w:rsidP="001865D2">
          <w:pPr>
            <w:tabs>
              <w:tab w:val="left" w:pos="4880"/>
            </w:tabs>
            <w:rPr>
              <w:rFonts w:ascii="Arial" w:hAnsi="Arial" w:cs="Arial"/>
            </w:rPr>
          </w:pPr>
          <w:r>
            <w:rPr>
              <w:rFonts w:ascii="Arial" w:hAnsi="Arial" w:cs="Arial"/>
            </w:rPr>
            <w:t>INTESTAZIONE COMMITTENTE</w:t>
          </w:r>
        </w:p>
        <w:p w:rsidR="001865D2" w:rsidRPr="004D24BE" w:rsidRDefault="001865D2" w:rsidP="001865D2">
          <w:pPr>
            <w:jc w:val="center"/>
            <w:rPr>
              <w:rFonts w:ascii="Arial" w:hAnsi="Arial" w:cs="Arial"/>
            </w:rPr>
          </w:pPr>
        </w:p>
      </w:tc>
      <w:tc>
        <w:tcPr>
          <w:tcW w:w="6009" w:type="dxa"/>
        </w:tcPr>
        <w:p w:rsidR="001865D2" w:rsidRPr="00117E48" w:rsidRDefault="001865D2" w:rsidP="001865D2">
          <w:pPr>
            <w:ind w:left="1454"/>
            <w:jc w:val="center"/>
          </w:pPr>
        </w:p>
      </w:tc>
    </w:tr>
  </w:tbl>
  <w:p w:rsidR="00ED09B9" w:rsidRPr="00FE6531" w:rsidRDefault="00ED09B9" w:rsidP="00A84D39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DA47F8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00F1047"/>
    <w:multiLevelType w:val="hybridMultilevel"/>
    <w:tmpl w:val="C64E3238"/>
    <w:lvl w:ilvl="0" w:tplc="A4106BF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58733D"/>
    <w:multiLevelType w:val="hybridMultilevel"/>
    <w:tmpl w:val="DEA62E9E"/>
    <w:lvl w:ilvl="0" w:tplc="94342FB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7A4E81"/>
    <w:multiLevelType w:val="hybridMultilevel"/>
    <w:tmpl w:val="F3D82FCC"/>
    <w:lvl w:ilvl="0" w:tplc="0410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" w15:restartNumberingAfterBreak="0">
    <w:nsid w:val="3C345FCC"/>
    <w:multiLevelType w:val="hybridMultilevel"/>
    <w:tmpl w:val="D73A4D46"/>
    <w:lvl w:ilvl="0" w:tplc="A4106BFA">
      <w:numFmt w:val="bullet"/>
      <w:lvlText w:val="-"/>
      <w:lvlJc w:val="left"/>
      <w:pPr>
        <w:ind w:left="774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5" w15:restartNumberingAfterBreak="0">
    <w:nsid w:val="487B5D5F"/>
    <w:multiLevelType w:val="multilevel"/>
    <w:tmpl w:val="20362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E46A9"/>
    <w:multiLevelType w:val="hybridMultilevel"/>
    <w:tmpl w:val="FAD45292"/>
    <w:lvl w:ilvl="0" w:tplc="A4106BF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2A59DA"/>
    <w:multiLevelType w:val="hybridMultilevel"/>
    <w:tmpl w:val="323CB028"/>
    <w:lvl w:ilvl="0" w:tplc="0410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8" w15:restartNumberingAfterBreak="0">
    <w:nsid w:val="76130628"/>
    <w:multiLevelType w:val="hybridMultilevel"/>
    <w:tmpl w:val="9E2C7CDE"/>
    <w:lvl w:ilvl="0" w:tplc="F178415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3304956">
    <w:abstractNumId w:val="0"/>
  </w:num>
  <w:num w:numId="2" w16cid:durableId="1522551871">
    <w:abstractNumId w:val="1"/>
  </w:num>
  <w:num w:numId="3" w16cid:durableId="1115519224">
    <w:abstractNumId w:val="6"/>
  </w:num>
  <w:num w:numId="4" w16cid:durableId="348484732">
    <w:abstractNumId w:val="4"/>
  </w:num>
  <w:num w:numId="5" w16cid:durableId="374089842">
    <w:abstractNumId w:val="2"/>
  </w:num>
  <w:num w:numId="6" w16cid:durableId="1156997358">
    <w:abstractNumId w:val="7"/>
  </w:num>
  <w:num w:numId="7" w16cid:durableId="1540704702">
    <w:abstractNumId w:val="3"/>
  </w:num>
  <w:num w:numId="8" w16cid:durableId="1027755182">
    <w:abstractNumId w:val="5"/>
  </w:num>
  <w:num w:numId="9" w16cid:durableId="20143384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0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>
      <o:colormru v:ext="edit" colors="#f7f7f7,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746"/>
    <w:rsid w:val="0000007C"/>
    <w:rsid w:val="000022D4"/>
    <w:rsid w:val="00043CDF"/>
    <w:rsid w:val="00057C6E"/>
    <w:rsid w:val="00070AD1"/>
    <w:rsid w:val="00073AEB"/>
    <w:rsid w:val="0007473E"/>
    <w:rsid w:val="0008352B"/>
    <w:rsid w:val="000B006F"/>
    <w:rsid w:val="000C7055"/>
    <w:rsid w:val="000C77D1"/>
    <w:rsid w:val="000D511F"/>
    <w:rsid w:val="00125B46"/>
    <w:rsid w:val="001354E7"/>
    <w:rsid w:val="00136300"/>
    <w:rsid w:val="00145862"/>
    <w:rsid w:val="00154326"/>
    <w:rsid w:val="0017365F"/>
    <w:rsid w:val="001860F6"/>
    <w:rsid w:val="001865D2"/>
    <w:rsid w:val="00187E49"/>
    <w:rsid w:val="00192CB7"/>
    <w:rsid w:val="001A497E"/>
    <w:rsid w:val="001A65C8"/>
    <w:rsid w:val="001B7E86"/>
    <w:rsid w:val="001C18AE"/>
    <w:rsid w:val="001D06C8"/>
    <w:rsid w:val="001D4C41"/>
    <w:rsid w:val="001D5CAF"/>
    <w:rsid w:val="001E2B82"/>
    <w:rsid w:val="001F10A1"/>
    <w:rsid w:val="00222C95"/>
    <w:rsid w:val="00222F78"/>
    <w:rsid w:val="00241B0C"/>
    <w:rsid w:val="0024468A"/>
    <w:rsid w:val="00245734"/>
    <w:rsid w:val="00252099"/>
    <w:rsid w:val="002527F9"/>
    <w:rsid w:val="00283220"/>
    <w:rsid w:val="002919ED"/>
    <w:rsid w:val="00294D34"/>
    <w:rsid w:val="002B36F9"/>
    <w:rsid w:val="002B73D4"/>
    <w:rsid w:val="002E5764"/>
    <w:rsid w:val="00345C61"/>
    <w:rsid w:val="0036007A"/>
    <w:rsid w:val="00361B52"/>
    <w:rsid w:val="00364598"/>
    <w:rsid w:val="00364B7B"/>
    <w:rsid w:val="0036670C"/>
    <w:rsid w:val="00392BAF"/>
    <w:rsid w:val="0039544C"/>
    <w:rsid w:val="003B1E20"/>
    <w:rsid w:val="003D6155"/>
    <w:rsid w:val="003D6AA4"/>
    <w:rsid w:val="003E3408"/>
    <w:rsid w:val="0040119D"/>
    <w:rsid w:val="0042222C"/>
    <w:rsid w:val="00426705"/>
    <w:rsid w:val="00437262"/>
    <w:rsid w:val="00437763"/>
    <w:rsid w:val="004401A7"/>
    <w:rsid w:val="0044186F"/>
    <w:rsid w:val="00455BDC"/>
    <w:rsid w:val="00482969"/>
    <w:rsid w:val="0048350C"/>
    <w:rsid w:val="004868FA"/>
    <w:rsid w:val="0049085F"/>
    <w:rsid w:val="004A2DE7"/>
    <w:rsid w:val="004C3ADE"/>
    <w:rsid w:val="004C5DC5"/>
    <w:rsid w:val="004E4F69"/>
    <w:rsid w:val="00511532"/>
    <w:rsid w:val="0051603E"/>
    <w:rsid w:val="00521291"/>
    <w:rsid w:val="00540176"/>
    <w:rsid w:val="005517B0"/>
    <w:rsid w:val="00563E01"/>
    <w:rsid w:val="00567139"/>
    <w:rsid w:val="0058146F"/>
    <w:rsid w:val="005817E1"/>
    <w:rsid w:val="005846C4"/>
    <w:rsid w:val="005862B8"/>
    <w:rsid w:val="00587F00"/>
    <w:rsid w:val="005A10B9"/>
    <w:rsid w:val="005A3027"/>
    <w:rsid w:val="005E51C1"/>
    <w:rsid w:val="006321A8"/>
    <w:rsid w:val="0064164E"/>
    <w:rsid w:val="00641D71"/>
    <w:rsid w:val="00643D70"/>
    <w:rsid w:val="00650B04"/>
    <w:rsid w:val="006560F6"/>
    <w:rsid w:val="00670EE7"/>
    <w:rsid w:val="006836C6"/>
    <w:rsid w:val="00690803"/>
    <w:rsid w:val="00695255"/>
    <w:rsid w:val="006B740F"/>
    <w:rsid w:val="006D333F"/>
    <w:rsid w:val="006E5AB3"/>
    <w:rsid w:val="006F4F66"/>
    <w:rsid w:val="00700230"/>
    <w:rsid w:val="007046DB"/>
    <w:rsid w:val="00710925"/>
    <w:rsid w:val="00711B7A"/>
    <w:rsid w:val="00731C3B"/>
    <w:rsid w:val="00737F3F"/>
    <w:rsid w:val="007524E3"/>
    <w:rsid w:val="00752FF5"/>
    <w:rsid w:val="0075625B"/>
    <w:rsid w:val="0075627C"/>
    <w:rsid w:val="007655A3"/>
    <w:rsid w:val="007907F6"/>
    <w:rsid w:val="00795681"/>
    <w:rsid w:val="0079605D"/>
    <w:rsid w:val="007A322F"/>
    <w:rsid w:val="007B52A7"/>
    <w:rsid w:val="007D0620"/>
    <w:rsid w:val="007F144F"/>
    <w:rsid w:val="00804C63"/>
    <w:rsid w:val="008208E4"/>
    <w:rsid w:val="00822FEA"/>
    <w:rsid w:val="00832A97"/>
    <w:rsid w:val="00837A2D"/>
    <w:rsid w:val="00846EBC"/>
    <w:rsid w:val="00862DC6"/>
    <w:rsid w:val="00871549"/>
    <w:rsid w:val="00875743"/>
    <w:rsid w:val="00893937"/>
    <w:rsid w:val="00895097"/>
    <w:rsid w:val="008B2C23"/>
    <w:rsid w:val="008B5C37"/>
    <w:rsid w:val="008B6A9F"/>
    <w:rsid w:val="008D42AB"/>
    <w:rsid w:val="008E2F6D"/>
    <w:rsid w:val="008E6270"/>
    <w:rsid w:val="008F6712"/>
    <w:rsid w:val="009005BB"/>
    <w:rsid w:val="00902D59"/>
    <w:rsid w:val="00906486"/>
    <w:rsid w:val="0090793A"/>
    <w:rsid w:val="009114E1"/>
    <w:rsid w:val="00947592"/>
    <w:rsid w:val="009509EA"/>
    <w:rsid w:val="00956B1C"/>
    <w:rsid w:val="009619E8"/>
    <w:rsid w:val="00972A2F"/>
    <w:rsid w:val="009832A6"/>
    <w:rsid w:val="009A19AE"/>
    <w:rsid w:val="009A34D0"/>
    <w:rsid w:val="009C1746"/>
    <w:rsid w:val="009C77C8"/>
    <w:rsid w:val="009C7824"/>
    <w:rsid w:val="009D2285"/>
    <w:rsid w:val="009D47EF"/>
    <w:rsid w:val="009F1807"/>
    <w:rsid w:val="00A03AD5"/>
    <w:rsid w:val="00A055C8"/>
    <w:rsid w:val="00A15E46"/>
    <w:rsid w:val="00A20A2A"/>
    <w:rsid w:val="00A66B19"/>
    <w:rsid w:val="00A76FA1"/>
    <w:rsid w:val="00A84D39"/>
    <w:rsid w:val="00A87DA5"/>
    <w:rsid w:val="00A90C3F"/>
    <w:rsid w:val="00A95BA8"/>
    <w:rsid w:val="00AA4870"/>
    <w:rsid w:val="00AB3213"/>
    <w:rsid w:val="00AB3FDC"/>
    <w:rsid w:val="00AB4B1F"/>
    <w:rsid w:val="00B03A2C"/>
    <w:rsid w:val="00B05B1C"/>
    <w:rsid w:val="00B07696"/>
    <w:rsid w:val="00B12CEC"/>
    <w:rsid w:val="00B1650D"/>
    <w:rsid w:val="00B31738"/>
    <w:rsid w:val="00B527C5"/>
    <w:rsid w:val="00B56B47"/>
    <w:rsid w:val="00B57CB3"/>
    <w:rsid w:val="00B76052"/>
    <w:rsid w:val="00B96326"/>
    <w:rsid w:val="00BB21D0"/>
    <w:rsid w:val="00BE6B26"/>
    <w:rsid w:val="00BF167D"/>
    <w:rsid w:val="00BF4A7E"/>
    <w:rsid w:val="00C002AF"/>
    <w:rsid w:val="00C17B1A"/>
    <w:rsid w:val="00C2002E"/>
    <w:rsid w:val="00C229DC"/>
    <w:rsid w:val="00C40A89"/>
    <w:rsid w:val="00C45DCF"/>
    <w:rsid w:val="00C63954"/>
    <w:rsid w:val="00C6396D"/>
    <w:rsid w:val="00C66E85"/>
    <w:rsid w:val="00C7146B"/>
    <w:rsid w:val="00C90A4A"/>
    <w:rsid w:val="00C91B41"/>
    <w:rsid w:val="00C9747E"/>
    <w:rsid w:val="00CA32E9"/>
    <w:rsid w:val="00CB7CA5"/>
    <w:rsid w:val="00CC59C5"/>
    <w:rsid w:val="00CE1043"/>
    <w:rsid w:val="00CE24B6"/>
    <w:rsid w:val="00D03896"/>
    <w:rsid w:val="00D051D3"/>
    <w:rsid w:val="00D14237"/>
    <w:rsid w:val="00D169AF"/>
    <w:rsid w:val="00D23FE8"/>
    <w:rsid w:val="00D33C0D"/>
    <w:rsid w:val="00D435B9"/>
    <w:rsid w:val="00D44326"/>
    <w:rsid w:val="00D5175B"/>
    <w:rsid w:val="00D5424B"/>
    <w:rsid w:val="00D56516"/>
    <w:rsid w:val="00D61229"/>
    <w:rsid w:val="00D75F13"/>
    <w:rsid w:val="00D82658"/>
    <w:rsid w:val="00DA24CB"/>
    <w:rsid w:val="00DB5275"/>
    <w:rsid w:val="00DF1A57"/>
    <w:rsid w:val="00DF1BFD"/>
    <w:rsid w:val="00E00101"/>
    <w:rsid w:val="00E203C9"/>
    <w:rsid w:val="00E21D42"/>
    <w:rsid w:val="00E34ABF"/>
    <w:rsid w:val="00E3593B"/>
    <w:rsid w:val="00E43120"/>
    <w:rsid w:val="00E4425E"/>
    <w:rsid w:val="00E474B4"/>
    <w:rsid w:val="00E52C31"/>
    <w:rsid w:val="00E75FC8"/>
    <w:rsid w:val="00E8587E"/>
    <w:rsid w:val="00E96BBA"/>
    <w:rsid w:val="00EA7FCD"/>
    <w:rsid w:val="00EB64FA"/>
    <w:rsid w:val="00EC1FC3"/>
    <w:rsid w:val="00EC6EBB"/>
    <w:rsid w:val="00EC7C20"/>
    <w:rsid w:val="00ED05FC"/>
    <w:rsid w:val="00ED09B9"/>
    <w:rsid w:val="00ED2EFB"/>
    <w:rsid w:val="00ED313F"/>
    <w:rsid w:val="00ED71A2"/>
    <w:rsid w:val="00EE3149"/>
    <w:rsid w:val="00EE4DAA"/>
    <w:rsid w:val="00EE7B45"/>
    <w:rsid w:val="00F1170A"/>
    <w:rsid w:val="00F1597A"/>
    <w:rsid w:val="00F24D95"/>
    <w:rsid w:val="00F6513B"/>
    <w:rsid w:val="00FB1356"/>
    <w:rsid w:val="00FC2892"/>
    <w:rsid w:val="00FD2B42"/>
    <w:rsid w:val="00FD2F17"/>
    <w:rsid w:val="00FF52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7f7f7,white"/>
    </o:shapedefaults>
    <o:shapelayout v:ext="edit">
      <o:idmap v:ext="edit" data="2"/>
    </o:shapelayout>
  </w:shapeDefaults>
  <w:doNotEmbedSmartTags/>
  <w:decimalSymbol w:val=","/>
  <w:listSeparator w:val=";"/>
  <w14:docId w14:val="6677B58E"/>
  <w15:docId w15:val="{958BA1C2-4E34-4D6A-9B0E-93C5A8099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B31738"/>
    <w:rPr>
      <w:sz w:val="24"/>
      <w:szCs w:val="24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aliases w:val="Tabella senza bordi"/>
    <w:basedOn w:val="Tabellanormale"/>
    <w:rsid w:val="003650AA"/>
    <w:tblPr>
      <w:tblBorders>
        <w:insideH w:val="single" w:sz="4" w:space="0" w:color="auto"/>
      </w:tblBorders>
    </w:tblPr>
  </w:style>
  <w:style w:type="paragraph" w:customStyle="1" w:styleId="NormalParagraphStyle">
    <w:name w:val="NormalParagraphStyle"/>
    <w:basedOn w:val="Normale"/>
    <w:rsid w:val="00DE233C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/>
      <w:color w:val="000000"/>
    </w:rPr>
  </w:style>
  <w:style w:type="paragraph" w:styleId="Intestazione">
    <w:name w:val="header"/>
    <w:basedOn w:val="Normale"/>
    <w:rsid w:val="00D356CA"/>
    <w:pPr>
      <w:tabs>
        <w:tab w:val="center" w:pos="4153"/>
        <w:tab w:val="right" w:pos="8306"/>
      </w:tabs>
    </w:pPr>
  </w:style>
  <w:style w:type="paragraph" w:styleId="Pidipagina">
    <w:name w:val="footer"/>
    <w:basedOn w:val="Normale"/>
    <w:semiHidden/>
    <w:rsid w:val="00D356CA"/>
    <w:pPr>
      <w:tabs>
        <w:tab w:val="center" w:pos="4153"/>
        <w:tab w:val="right" w:pos="8306"/>
      </w:tabs>
    </w:pPr>
  </w:style>
  <w:style w:type="paragraph" w:customStyle="1" w:styleId="CorpoTestoUnipd">
    <w:name w:val="Corpo Testo Unipd"/>
    <w:basedOn w:val="Normale"/>
    <w:autoRedefine/>
    <w:rsid w:val="005A3027"/>
    <w:pPr>
      <w:spacing w:after="60" w:line="288" w:lineRule="auto"/>
      <w:jc w:val="center"/>
    </w:pPr>
    <w:rPr>
      <w:rFonts w:ascii="Arial" w:hAnsi="Arial" w:cs="Arial"/>
      <w:sz w:val="20"/>
      <w:szCs w:val="20"/>
      <w:lang w:eastAsia="it-IT"/>
    </w:rPr>
  </w:style>
  <w:style w:type="paragraph" w:styleId="Puntoelenco">
    <w:name w:val="List Bullet"/>
    <w:basedOn w:val="Normale"/>
    <w:autoRedefine/>
    <w:rsid w:val="002A477D"/>
    <w:pPr>
      <w:numPr>
        <w:numId w:val="1"/>
      </w:numPr>
    </w:pPr>
  </w:style>
  <w:style w:type="character" w:styleId="Numeropagina">
    <w:name w:val="page number"/>
    <w:basedOn w:val="Carpredefinitoparagrafo"/>
    <w:rsid w:val="006F44A3"/>
  </w:style>
  <w:style w:type="paragraph" w:customStyle="1" w:styleId="UnipdDecreta">
    <w:name w:val="Unipd Decreta"/>
    <w:basedOn w:val="Normale"/>
    <w:rsid w:val="00DB1446"/>
    <w:pPr>
      <w:jc w:val="center"/>
    </w:pPr>
    <w:rPr>
      <w:rFonts w:ascii="Arial" w:hAnsi="Arial" w:cs="Arial"/>
      <w:b/>
      <w:sz w:val="22"/>
      <w:szCs w:val="22"/>
      <w:lang w:eastAsia="it-IT"/>
    </w:rPr>
  </w:style>
  <w:style w:type="paragraph" w:customStyle="1" w:styleId="StileUnipdDecretaprima6ptdopo6pt">
    <w:name w:val="Stile Unipd Decreta + prima 6 pt  dopo 6 pt"/>
    <w:basedOn w:val="UnipdDecreta"/>
    <w:autoRedefine/>
    <w:rsid w:val="00DB1446"/>
    <w:pPr>
      <w:spacing w:before="240" w:after="240"/>
    </w:pPr>
    <w:rPr>
      <w:rFonts w:cs="Times New Roman"/>
      <w:bCs/>
      <w:szCs w:val="20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27C46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uiPriority w:val="99"/>
    <w:semiHidden/>
    <w:rsid w:val="00027C46"/>
    <w:rPr>
      <w:rFonts w:ascii="Tahoma" w:hAnsi="Tahoma" w:cs="Tahoma"/>
      <w:sz w:val="16"/>
      <w:szCs w:val="16"/>
      <w:lang w:eastAsia="en-US"/>
    </w:rPr>
  </w:style>
  <w:style w:type="paragraph" w:styleId="Mappadocumento">
    <w:name w:val="Document Map"/>
    <w:basedOn w:val="Normale"/>
    <w:link w:val="MappadocumentoCarattere"/>
    <w:uiPriority w:val="99"/>
    <w:semiHidden/>
    <w:unhideWhenUsed/>
    <w:rsid w:val="004D24BE"/>
    <w:rPr>
      <w:rFonts w:ascii="Lucida Grande" w:hAnsi="Lucida Grande"/>
    </w:rPr>
  </w:style>
  <w:style w:type="character" w:customStyle="1" w:styleId="MappadocumentoCarattere">
    <w:name w:val="Mappa documento Carattere"/>
    <w:link w:val="Mappadocumento"/>
    <w:uiPriority w:val="99"/>
    <w:semiHidden/>
    <w:rsid w:val="004D24BE"/>
    <w:rPr>
      <w:rFonts w:ascii="Lucida Grande" w:hAnsi="Lucida Grande"/>
      <w:sz w:val="24"/>
      <w:szCs w:val="24"/>
      <w:lang w:eastAsia="en-US"/>
    </w:rPr>
  </w:style>
  <w:style w:type="character" w:styleId="Collegamentoipertestuale">
    <w:name w:val="Hyperlink"/>
    <w:rsid w:val="00E3593B"/>
    <w:rPr>
      <w:color w:val="0000FF"/>
      <w:u w:val="single"/>
    </w:rPr>
  </w:style>
  <w:style w:type="character" w:styleId="Collegamentovisitato">
    <w:name w:val="FollowedHyperlink"/>
    <w:rsid w:val="006F4F66"/>
    <w:rPr>
      <w:color w:val="800080"/>
      <w:u w:val="single"/>
    </w:rPr>
  </w:style>
  <w:style w:type="paragraph" w:styleId="Paragrafoelenco">
    <w:name w:val="List Paragraph"/>
    <w:basedOn w:val="Normale"/>
    <w:uiPriority w:val="34"/>
    <w:qFormat/>
    <w:rsid w:val="001A65C8"/>
    <w:pPr>
      <w:ind w:left="720"/>
      <w:contextualSpacing/>
    </w:pPr>
  </w:style>
  <w:style w:type="character" w:styleId="Rimandocommento">
    <w:name w:val="annotation reference"/>
    <w:semiHidden/>
    <w:unhideWhenUsed/>
    <w:rsid w:val="000C7055"/>
    <w:rPr>
      <w:sz w:val="16"/>
      <w:szCs w:val="16"/>
    </w:rPr>
  </w:style>
  <w:style w:type="paragraph" w:styleId="Testocommento">
    <w:name w:val="annotation text"/>
    <w:basedOn w:val="Normale"/>
    <w:link w:val="TestocommentoCarattere"/>
    <w:semiHidden/>
    <w:unhideWhenUsed/>
    <w:rsid w:val="000C7055"/>
    <w:rPr>
      <w:sz w:val="20"/>
      <w:szCs w:val="20"/>
    </w:rPr>
  </w:style>
  <w:style w:type="character" w:customStyle="1" w:styleId="TestocommentoCarattere">
    <w:name w:val="Testo commento Carattere"/>
    <w:link w:val="Testocommento"/>
    <w:semiHidden/>
    <w:rsid w:val="000C7055"/>
    <w:rPr>
      <w:sz w:val="20"/>
      <w:szCs w:val="20"/>
      <w:lang w:eastAsia="en-US"/>
    </w:rPr>
  </w:style>
  <w:style w:type="paragraph" w:styleId="Soggettocommento">
    <w:name w:val="annotation subject"/>
    <w:basedOn w:val="Testocommento"/>
    <w:next w:val="Testocommento"/>
    <w:link w:val="SoggettocommentoCarattere"/>
    <w:semiHidden/>
    <w:unhideWhenUsed/>
    <w:rsid w:val="000C7055"/>
    <w:rPr>
      <w:b/>
      <w:bCs/>
    </w:rPr>
  </w:style>
  <w:style w:type="character" w:customStyle="1" w:styleId="SoggettocommentoCarattere">
    <w:name w:val="Soggetto commento Carattere"/>
    <w:link w:val="Soggettocommento"/>
    <w:semiHidden/>
    <w:rsid w:val="000C7055"/>
    <w:rPr>
      <w:b/>
      <w:bCs/>
      <w:sz w:val="20"/>
      <w:szCs w:val="20"/>
      <w:lang w:eastAsia="en-US"/>
    </w:rPr>
  </w:style>
  <w:style w:type="character" w:customStyle="1" w:styleId="t286pc">
    <w:name w:val="t286pc"/>
    <w:basedOn w:val="Carpredefinitoparagrafo"/>
    <w:rsid w:val="003B1E20"/>
  </w:style>
  <w:style w:type="character" w:styleId="Enfasigrassetto">
    <w:name w:val="Strong"/>
    <w:uiPriority w:val="22"/>
    <w:qFormat/>
    <w:rsid w:val="003B1E20"/>
    <w:rPr>
      <w:b/>
      <w:bCs/>
    </w:rPr>
  </w:style>
  <w:style w:type="table" w:styleId="Tabellasemplice-1">
    <w:name w:val="Plain Table 1"/>
    <w:basedOn w:val="Tabellanormale"/>
    <w:uiPriority w:val="41"/>
    <w:rsid w:val="003D6AA4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77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5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ZZDO~1\AppData\Local\Temp\Modello%20carta%20intestata.dotx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DA34AE-9924-4932-AE3C-DECB02534C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Modello carta intestata</Template>
  <TotalTime>88</TotalTime>
  <Pages>2</Pages>
  <Words>530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Università degli Studi di Padova</Company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Donatella Mazzetto</dc:creator>
  <cp:keywords/>
  <cp:lastModifiedBy>Tesi1</cp:lastModifiedBy>
  <cp:revision>14</cp:revision>
  <cp:lastPrinted>2021-04-15T10:40:00Z</cp:lastPrinted>
  <dcterms:created xsi:type="dcterms:W3CDTF">2025-12-18T13:25:00Z</dcterms:created>
  <dcterms:modified xsi:type="dcterms:W3CDTF">2026-01-14T09:04:00Z</dcterms:modified>
</cp:coreProperties>
</file>