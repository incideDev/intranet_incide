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44D9" w:rsidRDefault="002244D9" w:rsidP="002244D9">
      <w:pPr>
        <w:spacing w:line="360" w:lineRule="auto"/>
        <w:jc w:val="center"/>
        <w:rPr>
          <w:rFonts w:ascii="TT Hoves" w:hAnsi="TT Hoves" w:cs="Arial"/>
          <w:b/>
          <w:bCs/>
        </w:rPr>
      </w:pPr>
      <w:r w:rsidRPr="005517B0">
        <w:rPr>
          <w:rFonts w:ascii="TT Hoves" w:hAnsi="TT Hoves" w:cs="Arial"/>
          <w:b/>
          <w:bCs/>
        </w:rPr>
        <w:t>DICHIARAZIONE SOSTITUTIVA A COMPROVA DEI SERVIZI RESI</w:t>
      </w:r>
    </w:p>
    <w:p w:rsidR="00ED09B9" w:rsidRPr="009509EA" w:rsidRDefault="00D435B9" w:rsidP="005A3027">
      <w:pPr>
        <w:pStyle w:val="CorpoTestoUnipd"/>
      </w:pPr>
      <w:r w:rsidRPr="009509EA"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276"/>
        <w:gridCol w:w="8362"/>
      </w:tblGrid>
      <w:tr w:rsidR="00A84D39" w:rsidRPr="00777D69" w:rsidTr="008F6712">
        <w:tc>
          <w:tcPr>
            <w:tcW w:w="1276" w:type="dxa"/>
          </w:tcPr>
          <w:p w:rsidR="00ED09B9" w:rsidRPr="00711B7A" w:rsidRDefault="00D435B9" w:rsidP="00A84D39">
            <w:pPr>
              <w:rPr>
                <w:rFonts w:ascii="Arial" w:hAnsi="Arial" w:cs="Arial"/>
                <w:b/>
                <w:sz w:val="17"/>
                <w:szCs w:val="22"/>
              </w:rPr>
            </w:pPr>
            <w:r w:rsidRPr="00711B7A">
              <w:rPr>
                <w:rFonts w:ascii="Arial" w:hAnsi="Arial" w:cs="Arial"/>
                <w:b/>
                <w:sz w:val="17"/>
                <w:szCs w:val="22"/>
              </w:rPr>
              <w:t>OGGETTO:</w:t>
            </w:r>
          </w:p>
        </w:tc>
        <w:tc>
          <w:tcPr>
            <w:tcW w:w="8362" w:type="dxa"/>
          </w:tcPr>
          <w:p w:rsidR="005517B0" w:rsidRPr="005846C4" w:rsidRDefault="005648C3" w:rsidP="005648C3">
            <w:pPr>
              <w:jc w:val="both"/>
              <w:rPr>
                <w:rFonts w:ascii="TT Hoves" w:hAnsi="TT Hoves" w:cs="Arial"/>
                <w:b/>
                <w:bCs/>
              </w:rPr>
            </w:pPr>
            <w:r>
              <w:rPr>
                <w:rFonts w:ascii="TT Hoves" w:hAnsi="TT Hoves" w:cs="Arial"/>
                <w:b/>
                <w:bCs/>
              </w:rPr>
              <w:tab/>
            </w:r>
            <w:r w:rsidRPr="00A15E46">
              <w:rPr>
                <w:rFonts w:ascii="TT Hoves" w:hAnsi="TT Hoves" w:cs="Arial"/>
                <w:b/>
                <w:bCs/>
              </w:rPr>
              <w:t>${</w:t>
            </w:r>
            <w:proofErr w:type="spellStart"/>
            <w:r w:rsidRPr="00A15E46">
              <w:rPr>
                <w:rFonts w:ascii="TT Hoves" w:hAnsi="TT Hoves" w:cs="Arial"/>
                <w:b/>
                <w:bCs/>
              </w:rPr>
              <w:t>oggetto_contratto</w:t>
            </w:r>
            <w:proofErr w:type="spellEnd"/>
            <w:r w:rsidRPr="00A15E46">
              <w:rPr>
                <w:rFonts w:ascii="TT Hoves" w:hAnsi="TT Hoves" w:cs="Arial"/>
                <w:b/>
                <w:bCs/>
              </w:rPr>
              <w:t>}</w:t>
            </w:r>
            <w:r w:rsidRPr="005846C4">
              <w:rPr>
                <w:rFonts w:ascii="TT Hoves" w:hAnsi="TT Hoves" w:cs="Arial"/>
                <w:b/>
                <w:bCs/>
              </w:rPr>
              <w:t xml:space="preserve"> </w:t>
            </w:r>
          </w:p>
        </w:tc>
      </w:tr>
    </w:tbl>
    <w:p w:rsidR="005517B0" w:rsidRDefault="005517B0" w:rsidP="005517B0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2D222C" w:rsidRPr="002D222C" w:rsidRDefault="006D333F" w:rsidP="002D222C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67D46">
        <w:rPr>
          <w:rFonts w:ascii="Arial" w:hAnsi="Arial" w:cs="Arial"/>
          <w:sz w:val="20"/>
          <w:szCs w:val="20"/>
        </w:rPr>
        <w:t xml:space="preserve">Il sottoscritto </w:t>
      </w:r>
      <w:r w:rsidR="005648C3" w:rsidRPr="00294D34">
        <w:rPr>
          <w:rFonts w:ascii="Arial" w:hAnsi="Arial" w:cs="Arial"/>
          <w:sz w:val="20"/>
          <w:szCs w:val="20"/>
          <w:highlight w:val="yellow"/>
        </w:rPr>
        <w:t>${</w:t>
      </w:r>
      <w:proofErr w:type="spellStart"/>
      <w:r w:rsidR="005648C3" w:rsidRPr="00294D34">
        <w:rPr>
          <w:rFonts w:ascii="Arial" w:hAnsi="Arial" w:cs="Arial"/>
          <w:sz w:val="20"/>
          <w:szCs w:val="20"/>
          <w:highlight w:val="yellow"/>
        </w:rPr>
        <w:t>rup_nome</w:t>
      </w:r>
      <w:proofErr w:type="spellEnd"/>
      <w:r w:rsidR="005648C3" w:rsidRPr="00294D34">
        <w:rPr>
          <w:rFonts w:ascii="Arial" w:hAnsi="Arial" w:cs="Arial"/>
          <w:sz w:val="20"/>
          <w:szCs w:val="20"/>
          <w:highlight w:val="yellow"/>
        </w:rPr>
        <w:t>}</w:t>
      </w:r>
      <w:r w:rsidR="005648C3">
        <w:rPr>
          <w:rFonts w:ascii="Arial" w:hAnsi="Arial" w:cs="Arial"/>
          <w:sz w:val="20"/>
          <w:szCs w:val="20"/>
        </w:rPr>
        <w:t xml:space="preserve"> </w:t>
      </w:r>
      <w:r w:rsidRPr="00867D46">
        <w:rPr>
          <w:rFonts w:ascii="Arial" w:hAnsi="Arial" w:cs="Arial"/>
          <w:sz w:val="20"/>
          <w:szCs w:val="20"/>
        </w:rPr>
        <w:t xml:space="preserve">in qualità di </w:t>
      </w:r>
      <w:r w:rsidR="00252099">
        <w:rPr>
          <w:rFonts w:ascii="Arial" w:hAnsi="Arial" w:cs="Arial"/>
          <w:sz w:val="20"/>
          <w:szCs w:val="20"/>
        </w:rPr>
        <w:t>RUP/LEGALE RAPPRESENTANTE/</w:t>
      </w:r>
      <w:r w:rsidRPr="00867D46">
        <w:rPr>
          <w:rFonts w:ascii="Arial" w:hAnsi="Arial" w:cs="Arial"/>
          <w:sz w:val="20"/>
          <w:szCs w:val="20"/>
        </w:rPr>
        <w:t xml:space="preserve"> </w:t>
      </w:r>
      <w:r w:rsidRPr="005517B0">
        <w:rPr>
          <w:rFonts w:ascii="Arial" w:hAnsi="Arial" w:cs="Arial"/>
          <w:sz w:val="20"/>
          <w:szCs w:val="20"/>
        </w:rPr>
        <w:t>dell</w:t>
      </w:r>
      <w:r w:rsidR="00C6396D" w:rsidRPr="005517B0">
        <w:rPr>
          <w:rFonts w:ascii="Arial" w:hAnsi="Arial" w:cs="Arial"/>
          <w:sz w:val="20"/>
          <w:szCs w:val="20"/>
        </w:rPr>
        <w:t xml:space="preserve">a società </w:t>
      </w:r>
      <w:r w:rsidR="005648C3" w:rsidRPr="00AB4B1F">
        <w:rPr>
          <w:rFonts w:ascii="Arial" w:hAnsi="Arial" w:cs="Arial"/>
          <w:sz w:val="20"/>
          <w:szCs w:val="20"/>
          <w:highlight w:val="yellow"/>
        </w:rPr>
        <w:t>${committente}</w:t>
      </w:r>
      <w:r w:rsidR="005648C3">
        <w:rPr>
          <w:rFonts w:ascii="Arial" w:hAnsi="Arial" w:cs="Arial"/>
          <w:sz w:val="20"/>
          <w:szCs w:val="20"/>
        </w:rPr>
        <w:t xml:space="preserve"> </w:t>
      </w:r>
      <w:r w:rsidR="005517B0" w:rsidRPr="005517B0">
        <w:rPr>
          <w:rFonts w:ascii="Arial" w:hAnsi="Arial" w:cs="Arial"/>
          <w:sz w:val="20"/>
          <w:szCs w:val="20"/>
        </w:rPr>
        <w:t>dichiara e attesta che la società</w:t>
      </w:r>
      <w:r w:rsidR="002244D9">
        <w:rPr>
          <w:rFonts w:ascii="Arial" w:hAnsi="Arial" w:cs="Arial"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8"/>
        <w:gridCol w:w="2274"/>
        <w:gridCol w:w="2630"/>
        <w:gridCol w:w="1760"/>
        <w:gridCol w:w="986"/>
      </w:tblGrid>
      <w:tr w:rsidR="002D222C" w:rsidRPr="00361B52" w:rsidTr="003C762E">
        <w:trPr>
          <w:trHeight w:val="244"/>
        </w:trPr>
        <w:tc>
          <w:tcPr>
            <w:tcW w:w="1027" w:type="pct"/>
            <w:vMerge w:val="restart"/>
            <w:noWrap/>
            <w:vAlign w:val="center"/>
          </w:tcPr>
          <w:p w:rsidR="002D222C" w:rsidRPr="00361B52" w:rsidRDefault="002D222C" w:rsidP="00D43EDB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>Società incaricata della progettazione</w:t>
            </w:r>
          </w:p>
        </w:tc>
        <w:tc>
          <w:tcPr>
            <w:tcW w:w="1181" w:type="pct"/>
            <w:shd w:val="clear" w:color="auto" w:fill="FFFFFF"/>
            <w:vAlign w:val="center"/>
          </w:tcPr>
          <w:p w:rsidR="002D222C" w:rsidRPr="00361B52" w:rsidRDefault="002D222C" w:rsidP="00D43EDB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>Ragione sociale</w:t>
            </w:r>
          </w:p>
        </w:tc>
        <w:tc>
          <w:tcPr>
            <w:tcW w:w="1366" w:type="pct"/>
            <w:shd w:val="clear" w:color="auto" w:fill="FFFFFF"/>
            <w:vAlign w:val="center"/>
          </w:tcPr>
          <w:p w:rsidR="002D222C" w:rsidRPr="00361B52" w:rsidRDefault="002D222C" w:rsidP="00D43EDB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>Sede legale</w:t>
            </w:r>
          </w:p>
        </w:tc>
        <w:tc>
          <w:tcPr>
            <w:tcW w:w="914" w:type="pct"/>
            <w:shd w:val="clear" w:color="auto" w:fill="FFFFFF"/>
            <w:vAlign w:val="center"/>
          </w:tcPr>
          <w:p w:rsidR="002D222C" w:rsidRPr="00361B52" w:rsidRDefault="002D222C" w:rsidP="00D43EDB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>Partita CF/IVA</w:t>
            </w:r>
          </w:p>
        </w:tc>
        <w:tc>
          <w:tcPr>
            <w:tcW w:w="512" w:type="pct"/>
          </w:tcPr>
          <w:p w:rsidR="002D222C" w:rsidRDefault="002D222C" w:rsidP="00D43EDB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>Quota %</w:t>
            </w:r>
          </w:p>
        </w:tc>
      </w:tr>
      <w:tr w:rsidR="005648C3" w:rsidRPr="00361B52" w:rsidTr="003C762E">
        <w:trPr>
          <w:trHeight w:val="244"/>
        </w:trPr>
        <w:tc>
          <w:tcPr>
            <w:tcW w:w="1027" w:type="pct"/>
            <w:vMerge/>
            <w:noWrap/>
            <w:vAlign w:val="center"/>
          </w:tcPr>
          <w:p w:rsidR="005648C3" w:rsidRPr="00361B52" w:rsidRDefault="005648C3" w:rsidP="005648C3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1181" w:type="pct"/>
            <w:shd w:val="clear" w:color="auto" w:fill="FFFFFF"/>
            <w:vAlign w:val="center"/>
          </w:tcPr>
          <w:p w:rsidR="005648C3" w:rsidRPr="000E6F0E" w:rsidRDefault="005648C3" w:rsidP="005648C3">
            <w:pPr>
              <w:jc w:val="both"/>
              <w:rPr>
                <w:rFonts w:ascii="TT Hoves" w:hAnsi="TT Hoves" w:cs="Arial"/>
                <w:sz w:val="20"/>
                <w:szCs w:val="20"/>
                <w:lang w:val="en-GB"/>
              </w:rPr>
            </w:pPr>
            <w:r w:rsidRPr="004A2DE7">
              <w:rPr>
                <w:rFonts w:ascii="TT Hoves" w:hAnsi="TT Hoves" w:cs="Arial"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sz w:val="20"/>
                <w:szCs w:val="20"/>
              </w:rPr>
              <w:t>societa_incaricata</w:t>
            </w:r>
            <w:proofErr w:type="spellEnd"/>
            <w:r w:rsidRPr="004A2DE7">
              <w:rPr>
                <w:rFonts w:ascii="TT Hoves" w:hAnsi="TT Hoves" w:cs="Arial"/>
                <w:sz w:val="20"/>
                <w:szCs w:val="20"/>
              </w:rPr>
              <w:t>}</w:t>
            </w:r>
          </w:p>
        </w:tc>
        <w:tc>
          <w:tcPr>
            <w:tcW w:w="1366" w:type="pct"/>
            <w:shd w:val="clear" w:color="auto" w:fill="FFFFFF"/>
            <w:vAlign w:val="center"/>
          </w:tcPr>
          <w:p w:rsidR="005648C3" w:rsidRPr="00361B52" w:rsidRDefault="005648C3" w:rsidP="005648C3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sz w:val="20"/>
                <w:szCs w:val="20"/>
              </w:rPr>
              <w:t>societa_sede_legale</w:t>
            </w:r>
            <w:proofErr w:type="spellEnd"/>
            <w:r w:rsidRPr="004A2DE7">
              <w:rPr>
                <w:rFonts w:ascii="TT Hoves" w:hAnsi="TT Hoves" w:cs="Arial"/>
                <w:sz w:val="20"/>
                <w:szCs w:val="20"/>
              </w:rPr>
              <w:t>}</w:t>
            </w:r>
          </w:p>
        </w:tc>
        <w:tc>
          <w:tcPr>
            <w:tcW w:w="914" w:type="pct"/>
            <w:shd w:val="clear" w:color="auto" w:fill="FFFFFF"/>
            <w:vAlign w:val="center"/>
          </w:tcPr>
          <w:p w:rsidR="005648C3" w:rsidRDefault="005648C3" w:rsidP="005648C3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sz w:val="20"/>
                <w:szCs w:val="20"/>
              </w:rPr>
              <w:t>societa_cf_piva</w:t>
            </w:r>
            <w:proofErr w:type="spellEnd"/>
            <w:r w:rsidRPr="004A2DE7">
              <w:rPr>
                <w:rFonts w:ascii="TT Hoves" w:hAnsi="TT Hoves" w:cs="Arial"/>
                <w:sz w:val="20"/>
                <w:szCs w:val="20"/>
              </w:rPr>
              <w:t>}</w:t>
            </w:r>
          </w:p>
        </w:tc>
        <w:tc>
          <w:tcPr>
            <w:tcW w:w="512" w:type="pct"/>
          </w:tcPr>
          <w:p w:rsidR="005648C3" w:rsidRPr="002D222C" w:rsidRDefault="00495040" w:rsidP="0002436C">
            <w:pPr>
              <w:jc w:val="center"/>
            </w:pPr>
            <w:r w:rsidRPr="00495040">
              <w:rPr>
                <w:rFonts w:ascii="TT Hoves" w:hAnsi="TT Hoves" w:cs="Arial"/>
                <w:sz w:val="20"/>
                <w:szCs w:val="20"/>
              </w:rPr>
              <w:t>${</w:t>
            </w:r>
            <w:proofErr w:type="spellStart"/>
            <w:r w:rsidRPr="00495040">
              <w:rPr>
                <w:rFonts w:ascii="TT Hoves" w:hAnsi="TT Hoves" w:cs="Arial"/>
                <w:sz w:val="20"/>
                <w:szCs w:val="20"/>
              </w:rPr>
              <w:t>societa_percentuale</w:t>
            </w:r>
            <w:proofErr w:type="spellEnd"/>
            <w:r w:rsidRPr="00495040">
              <w:rPr>
                <w:rFonts w:ascii="TT Hoves" w:hAnsi="TT Hoves" w:cs="Arial"/>
                <w:sz w:val="20"/>
                <w:szCs w:val="20"/>
              </w:rPr>
              <w:t>}</w:t>
            </w:r>
          </w:p>
        </w:tc>
      </w:tr>
    </w:tbl>
    <w:p w:rsidR="002244D9" w:rsidRPr="002D222C" w:rsidRDefault="002244D9" w:rsidP="005517B0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6D333F" w:rsidRDefault="005517B0" w:rsidP="005517B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517B0">
        <w:rPr>
          <w:rFonts w:ascii="Arial" w:hAnsi="Arial" w:cs="Arial"/>
          <w:sz w:val="20"/>
          <w:szCs w:val="20"/>
        </w:rPr>
        <w:t xml:space="preserve">ha svolto, e </w:t>
      </w:r>
      <w:r w:rsidRPr="00252099">
        <w:rPr>
          <w:rFonts w:ascii="Arial" w:hAnsi="Arial" w:cs="Arial"/>
          <w:sz w:val="20"/>
          <w:szCs w:val="20"/>
          <w:u w:val="single"/>
        </w:rPr>
        <w:t>con buon esito</w:t>
      </w:r>
      <w:r w:rsidRPr="005517B0">
        <w:rPr>
          <w:rFonts w:ascii="Arial" w:hAnsi="Arial" w:cs="Arial"/>
          <w:sz w:val="20"/>
          <w:szCs w:val="20"/>
        </w:rPr>
        <w:t xml:space="preserve">, </w:t>
      </w:r>
      <w:r w:rsidR="006D333F">
        <w:rPr>
          <w:rFonts w:ascii="Arial" w:hAnsi="Arial" w:cs="Arial"/>
          <w:sz w:val="20"/>
          <w:szCs w:val="20"/>
        </w:rPr>
        <w:t>l</w:t>
      </w:r>
      <w:r w:rsidR="006D333F" w:rsidRPr="00867D46">
        <w:rPr>
          <w:rFonts w:ascii="Arial" w:hAnsi="Arial" w:cs="Arial"/>
          <w:sz w:val="20"/>
          <w:szCs w:val="20"/>
        </w:rPr>
        <w:t>’avvenuta</w:t>
      </w:r>
      <w:r>
        <w:rPr>
          <w:rFonts w:ascii="Arial" w:hAnsi="Arial" w:cs="Arial"/>
          <w:sz w:val="20"/>
          <w:szCs w:val="20"/>
        </w:rPr>
        <w:t xml:space="preserve"> </w:t>
      </w:r>
      <w:r w:rsidR="006D333F" w:rsidRPr="00867D46">
        <w:rPr>
          <w:rFonts w:ascii="Arial" w:hAnsi="Arial" w:cs="Arial"/>
          <w:sz w:val="20"/>
          <w:szCs w:val="20"/>
        </w:rPr>
        <w:t>esecuzione delle prestazioni professionali di seguito indicate:</w:t>
      </w:r>
    </w:p>
    <w:tbl>
      <w:tblPr>
        <w:tblW w:w="97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1"/>
        <w:gridCol w:w="1984"/>
        <w:gridCol w:w="1614"/>
        <w:gridCol w:w="2977"/>
      </w:tblGrid>
      <w:tr w:rsidR="005648C3" w:rsidRPr="00EE4DAA" w:rsidTr="00D43EDB">
        <w:trPr>
          <w:trHeight w:val="490"/>
        </w:trPr>
        <w:tc>
          <w:tcPr>
            <w:tcW w:w="977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FFFFFF"/>
            <w:noWrap/>
            <w:vAlign w:val="center"/>
            <w:hideMark/>
          </w:tcPr>
          <w:p w:rsidR="005648C3" w:rsidRPr="00EE4DAA" w:rsidRDefault="005648C3" w:rsidP="00D43EDB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587F00">
              <w:rPr>
                <w:rFonts w:ascii="TT Hoves" w:hAnsi="TT Hoves" w:cs="Arial"/>
                <w:b/>
                <w:bCs/>
                <w:sz w:val="22"/>
                <w:szCs w:val="22"/>
              </w:rPr>
              <w:t>SUDDIVISIONE DEL SERVIZIO</w:t>
            </w:r>
          </w:p>
        </w:tc>
      </w:tr>
      <w:tr w:rsidR="005648C3" w:rsidRPr="00EE4DAA" w:rsidTr="00D43EDB">
        <w:trPr>
          <w:trHeight w:val="620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5648C3" w:rsidRPr="00EE4DAA" w:rsidRDefault="005648C3" w:rsidP="00D43ED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4DAA">
              <w:rPr>
                <w:rFonts w:ascii="Arial" w:hAnsi="Arial" w:cs="Arial"/>
                <w:b/>
                <w:bCs/>
                <w:sz w:val="20"/>
                <w:szCs w:val="20"/>
              </w:rPr>
              <w:t>Soggetto partecipante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5648C3" w:rsidRPr="00EE4DAA" w:rsidRDefault="005648C3" w:rsidP="00D43ED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4DAA">
              <w:rPr>
                <w:rFonts w:ascii="Arial" w:hAnsi="Arial" w:cs="Arial"/>
                <w:b/>
                <w:bCs/>
                <w:sz w:val="20"/>
                <w:szCs w:val="20"/>
              </w:rPr>
              <w:t>Categorie del servizio ed importo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5648C3" w:rsidRPr="00EE4DAA" w:rsidRDefault="005648C3" w:rsidP="00D43ED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4DAA">
              <w:rPr>
                <w:rFonts w:ascii="Arial" w:hAnsi="Arial" w:cs="Arial"/>
                <w:b/>
                <w:bCs/>
                <w:sz w:val="20"/>
                <w:szCs w:val="20"/>
              </w:rPr>
              <w:t>Importo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nil"/>
              <w:right w:val="single" w:sz="18" w:space="0" w:color="auto"/>
            </w:tcBorders>
            <w:vAlign w:val="center"/>
            <w:hideMark/>
          </w:tcPr>
          <w:p w:rsidR="005648C3" w:rsidRPr="00EE4DAA" w:rsidRDefault="005648C3" w:rsidP="00D43ED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4DAA">
              <w:rPr>
                <w:rFonts w:ascii="Arial" w:hAnsi="Arial" w:cs="Arial"/>
                <w:b/>
                <w:bCs/>
                <w:sz w:val="20"/>
                <w:szCs w:val="20"/>
              </w:rPr>
              <w:t>Servizi svolti</w:t>
            </w:r>
          </w:p>
        </w:tc>
      </w:tr>
      <w:tr w:rsidR="005648C3" w:rsidRPr="00EE4DAA" w:rsidTr="00D43EDB">
        <w:trPr>
          <w:trHeight w:val="315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648C3" w:rsidRPr="00EE4DAA" w:rsidRDefault="005648C3" w:rsidP="00D43EDB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sud_societa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648C3" w:rsidRPr="00EE4DAA" w:rsidRDefault="005648C3" w:rsidP="00D43EDB">
            <w:pPr>
              <w:jc w:val="center"/>
              <w:rPr>
                <w:rFonts w:ascii="TT Hoves" w:hAnsi="TT Hoves" w:cs="Arial"/>
                <w:sz w:val="18"/>
                <w:szCs w:val="18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sud_categoria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648C3" w:rsidRPr="00EE4DAA" w:rsidRDefault="005648C3" w:rsidP="00D43EDB">
            <w:pPr>
              <w:jc w:val="center"/>
              <w:rPr>
                <w:rFonts w:ascii="TT Hoves" w:hAnsi="TT Hoves" w:cs="Arial"/>
                <w:sz w:val="18"/>
                <w:szCs w:val="18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sud_importo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4" w:space="0" w:color="auto"/>
              <w:right w:val="single" w:sz="18" w:space="0" w:color="auto"/>
            </w:tcBorders>
            <w:noWrap/>
            <w:vAlign w:val="center"/>
            <w:hideMark/>
          </w:tcPr>
          <w:p w:rsidR="005648C3" w:rsidRPr="00EE4DAA" w:rsidRDefault="005648C3" w:rsidP="00D43EDB">
            <w:pPr>
              <w:rPr>
                <w:rFonts w:ascii="TT Hoves" w:hAnsi="TT Hoves" w:cs="Arial"/>
                <w:b/>
                <w:bCs/>
                <w:sz w:val="18"/>
                <w:szCs w:val="18"/>
              </w:rPr>
            </w:pPr>
            <w:r w:rsidRPr="00EE4DAA">
              <w:rPr>
                <w:rFonts w:ascii="TT Hoves" w:hAnsi="TT Hoves" w:cs="Arial"/>
                <w:b/>
                <w:bCs/>
                <w:sz w:val="18"/>
                <w:szCs w:val="18"/>
              </w:rPr>
              <w:t> </w:t>
            </w:r>
            <w:r w:rsidRPr="004A2DE7">
              <w:rPr>
                <w:rFonts w:ascii="TT Hoves" w:hAnsi="TT Hoves" w:cs="Arial"/>
                <w:b/>
                <w:bCs/>
                <w:sz w:val="18"/>
                <w:szCs w:val="18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18"/>
                <w:szCs w:val="18"/>
              </w:rPr>
              <w:t>sud_servizi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18"/>
                <w:szCs w:val="18"/>
              </w:rPr>
              <w:t>}</w:t>
            </w:r>
          </w:p>
        </w:tc>
      </w:tr>
    </w:tbl>
    <w:p w:rsidR="002244D9" w:rsidRDefault="002244D9" w:rsidP="005517B0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52099" w:rsidRPr="002244D9" w:rsidRDefault="00252099" w:rsidP="005517B0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44D9">
        <w:rPr>
          <w:rFonts w:ascii="Arial" w:hAnsi="Arial" w:cs="Arial"/>
          <w:b/>
          <w:bCs/>
          <w:sz w:val="20"/>
          <w:szCs w:val="20"/>
        </w:rPr>
        <w:t>DATI DELL’OPERA E DI AFFIDAMENTO DELL’INCARICO</w:t>
      </w:r>
    </w:p>
    <w:tbl>
      <w:tblPr>
        <w:tblW w:w="988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47"/>
        <w:gridCol w:w="2511"/>
        <w:gridCol w:w="1033"/>
        <w:gridCol w:w="1376"/>
        <w:gridCol w:w="2415"/>
      </w:tblGrid>
      <w:tr w:rsidR="00252099" w:rsidRPr="00455BDC" w:rsidTr="002741D9">
        <w:tc>
          <w:tcPr>
            <w:tcW w:w="2547" w:type="dxa"/>
            <w:noWrap/>
            <w:hideMark/>
          </w:tcPr>
          <w:p w:rsidR="00252099" w:rsidRPr="00455BDC" w:rsidRDefault="00252099" w:rsidP="00455BDC">
            <w:pPr>
              <w:rPr>
                <w:rFonts w:ascii="TT Hoves" w:hAnsi="TT Hoves" w:cs="Arial"/>
                <w:b/>
                <w:bCs/>
                <w:sz w:val="20"/>
                <w:szCs w:val="20"/>
                <w:lang w:eastAsia="fr-FR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Committente:</w:t>
            </w:r>
          </w:p>
        </w:tc>
        <w:tc>
          <w:tcPr>
            <w:tcW w:w="7335" w:type="dxa"/>
            <w:gridSpan w:val="4"/>
            <w:hideMark/>
          </w:tcPr>
          <w:p w:rsidR="00252099" w:rsidRPr="00455BDC" w:rsidRDefault="005648C3" w:rsidP="00455BDC">
            <w:pPr>
              <w:jc w:val="both"/>
              <w:rPr>
                <w:rFonts w:ascii="TT Hoves" w:hAnsi="TT Hoves" w:cs="Arial"/>
                <w:b/>
                <w:bCs/>
              </w:rPr>
            </w:pPr>
            <w:r w:rsidRPr="00A15E46">
              <w:rPr>
                <w:rFonts w:ascii="TT Hoves" w:hAnsi="TT Hoves" w:cs="Arial"/>
                <w:b/>
                <w:bCs/>
              </w:rPr>
              <w:t>${committente}</w:t>
            </w:r>
          </w:p>
        </w:tc>
      </w:tr>
      <w:tr w:rsidR="00EE4DAA" w:rsidRPr="00455BDC" w:rsidTr="002741D9">
        <w:tc>
          <w:tcPr>
            <w:tcW w:w="2547" w:type="dxa"/>
            <w:shd w:val="clear" w:color="auto" w:fill="F2F2F2"/>
            <w:noWrap/>
            <w:hideMark/>
          </w:tcPr>
          <w:p w:rsidR="006560F6" w:rsidRPr="00455BDC" w:rsidRDefault="00252099">
            <w:pPr>
              <w:rPr>
                <w:rFonts w:ascii="TT Hoves" w:hAnsi="TT Hoves" w:cs="Arial"/>
                <w:b/>
                <w:bCs/>
                <w:sz w:val="20"/>
                <w:szCs w:val="20"/>
                <w:lang w:eastAsia="fr-FR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Indirizzo Committente</w:t>
            </w:r>
            <w:r w:rsidR="006560F6"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35" w:type="dxa"/>
            <w:gridSpan w:val="4"/>
            <w:shd w:val="clear" w:color="auto" w:fill="F2F2F2"/>
            <w:hideMark/>
          </w:tcPr>
          <w:p w:rsidR="006560F6" w:rsidRPr="00455BDC" w:rsidRDefault="005648C3" w:rsidP="00455BDC">
            <w:pPr>
              <w:jc w:val="both"/>
              <w:rPr>
                <w:rFonts w:ascii="TT Hoves" w:hAnsi="TT Hoves" w:cs="Arial"/>
              </w:rPr>
            </w:pPr>
            <w:r w:rsidRPr="00A15E46">
              <w:rPr>
                <w:rFonts w:ascii="TT Hoves" w:hAnsi="TT Hoves"/>
              </w:rPr>
              <w:t>${</w:t>
            </w:r>
            <w:proofErr w:type="spellStart"/>
            <w:r w:rsidRPr="00A15E46">
              <w:rPr>
                <w:rFonts w:ascii="TT Hoves" w:hAnsi="TT Hoves"/>
              </w:rPr>
              <w:t>indirizzo_committente</w:t>
            </w:r>
            <w:proofErr w:type="spellEnd"/>
            <w:r w:rsidRPr="00A15E46">
              <w:rPr>
                <w:rFonts w:ascii="TT Hoves" w:hAnsi="TT Hoves"/>
              </w:rPr>
              <w:t>}</w:t>
            </w:r>
          </w:p>
        </w:tc>
      </w:tr>
      <w:tr w:rsidR="00EE4DAA" w:rsidRPr="00455BDC" w:rsidTr="002741D9">
        <w:trPr>
          <w:trHeight w:val="1068"/>
        </w:trPr>
        <w:tc>
          <w:tcPr>
            <w:tcW w:w="2547" w:type="dxa"/>
            <w:noWrap/>
            <w:hideMark/>
          </w:tcPr>
          <w:p w:rsidR="006560F6" w:rsidRPr="00455BDC" w:rsidRDefault="00C66E85" w:rsidP="00C66E85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Oggetto dell’appalto</w:t>
            </w:r>
            <w:r w:rsidR="006560F6"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35" w:type="dxa"/>
            <w:gridSpan w:val="4"/>
            <w:hideMark/>
          </w:tcPr>
          <w:p w:rsidR="006560F6" w:rsidRPr="00455BDC" w:rsidRDefault="005648C3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A15E46">
              <w:rPr>
                <w:rFonts w:ascii="TT Hoves" w:hAnsi="TT Hoves" w:cs="Arial"/>
                <w:sz w:val="20"/>
                <w:szCs w:val="20"/>
              </w:rPr>
              <w:t>${</w:t>
            </w:r>
            <w:proofErr w:type="spellStart"/>
            <w:r w:rsidRPr="00A15E46">
              <w:rPr>
                <w:rFonts w:ascii="TT Hoves" w:hAnsi="TT Hoves" w:cs="Arial"/>
                <w:sz w:val="20"/>
                <w:szCs w:val="20"/>
              </w:rPr>
              <w:t>oggetto_contratto</w:t>
            </w:r>
            <w:proofErr w:type="spellEnd"/>
            <w:r w:rsidRPr="00A15E46">
              <w:rPr>
                <w:rFonts w:ascii="TT Hoves" w:hAnsi="TT Hoves" w:cs="Arial"/>
                <w:sz w:val="20"/>
                <w:szCs w:val="20"/>
              </w:rPr>
              <w:t>}</w:t>
            </w:r>
          </w:p>
        </w:tc>
      </w:tr>
      <w:tr w:rsidR="00EE4DAA" w:rsidRPr="00455BDC" w:rsidTr="002741D9">
        <w:tc>
          <w:tcPr>
            <w:tcW w:w="2547" w:type="dxa"/>
            <w:shd w:val="clear" w:color="auto" w:fill="F2F2F2"/>
            <w:noWrap/>
            <w:hideMark/>
          </w:tcPr>
          <w:p w:rsidR="006560F6" w:rsidRPr="00455BDC" w:rsidRDefault="006560F6" w:rsidP="006E5AB3">
            <w:pPr>
              <w:rPr>
                <w:rFonts w:ascii="TT Hoves" w:hAnsi="TT Hoves" w:cs="Arial"/>
                <w:b/>
                <w:bCs/>
                <w:sz w:val="20"/>
                <w:szCs w:val="20"/>
                <w:highlight w:val="yellow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  <w:highlight w:val="yellow"/>
              </w:rPr>
              <w:t>Estremi del contratto</w:t>
            </w:r>
          </w:p>
        </w:tc>
        <w:tc>
          <w:tcPr>
            <w:tcW w:w="2511" w:type="dxa"/>
            <w:shd w:val="clear" w:color="auto" w:fill="F2F2F2"/>
            <w:hideMark/>
          </w:tcPr>
          <w:p w:rsidR="006560F6" w:rsidRPr="00455BDC" w:rsidRDefault="005648C3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A15E46">
              <w:rPr>
                <w:rFonts w:ascii="TT Hoves" w:hAnsi="TT Hoves" w:cs="Arial"/>
                <w:sz w:val="20"/>
                <w:szCs w:val="20"/>
              </w:rPr>
              <w:t>${</w:t>
            </w:r>
            <w:proofErr w:type="spellStart"/>
            <w:r w:rsidRPr="00A15E46">
              <w:rPr>
                <w:rFonts w:ascii="TT Hoves" w:hAnsi="TT Hoves" w:cs="Arial"/>
                <w:sz w:val="20"/>
                <w:szCs w:val="20"/>
              </w:rPr>
              <w:t>riferimento_contratto</w:t>
            </w:r>
            <w:proofErr w:type="spellEnd"/>
            <w:r w:rsidRPr="00A15E46">
              <w:rPr>
                <w:rFonts w:ascii="TT Hoves" w:hAnsi="TT Hoves" w:cs="Arial"/>
                <w:sz w:val="20"/>
                <w:szCs w:val="20"/>
              </w:rPr>
              <w:t>}</w:t>
            </w:r>
          </w:p>
        </w:tc>
        <w:tc>
          <w:tcPr>
            <w:tcW w:w="2409" w:type="dxa"/>
            <w:gridSpan w:val="2"/>
            <w:shd w:val="clear" w:color="auto" w:fill="F2F2F2"/>
            <w:hideMark/>
          </w:tcPr>
          <w:p w:rsidR="006560F6" w:rsidRPr="00455BDC" w:rsidRDefault="006560F6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Importo prestazioni (CNIA,</w:t>
            </w:r>
            <w:r w:rsidR="006E5AB3" w:rsidRPr="00455BDC">
              <w:rPr>
                <w:rFonts w:ascii="TT Hoves" w:hAnsi="TT Hoves" w:cs="Arial"/>
                <w:sz w:val="20"/>
                <w:szCs w:val="20"/>
              </w:rPr>
              <w:t xml:space="preserve"> </w:t>
            </w:r>
            <w:r w:rsidRPr="00455BDC">
              <w:rPr>
                <w:rFonts w:ascii="TT Hoves" w:hAnsi="TT Hoves" w:cs="Arial"/>
                <w:sz w:val="20"/>
                <w:szCs w:val="20"/>
              </w:rPr>
              <w:t>IVA esclusa)</w:t>
            </w:r>
          </w:p>
        </w:tc>
        <w:tc>
          <w:tcPr>
            <w:tcW w:w="2415" w:type="dxa"/>
            <w:shd w:val="clear" w:color="auto" w:fill="F2F2F2"/>
            <w:hideMark/>
          </w:tcPr>
          <w:p w:rsidR="006560F6" w:rsidRPr="00455BDC" w:rsidRDefault="005648C3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A15E46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A15E46">
              <w:rPr>
                <w:rFonts w:ascii="TT Hoves" w:hAnsi="TT Hoves" w:cs="Arial"/>
                <w:b/>
                <w:bCs/>
                <w:sz w:val="20"/>
                <w:szCs w:val="20"/>
              </w:rPr>
              <w:t>importo_prestazioni</w:t>
            </w:r>
            <w:proofErr w:type="spellEnd"/>
            <w:r w:rsidRPr="00A15E46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</w:tr>
      <w:tr w:rsidR="00E96BBA" w:rsidRPr="00455BDC" w:rsidTr="002741D9">
        <w:tc>
          <w:tcPr>
            <w:tcW w:w="2547" w:type="dxa"/>
            <w:noWrap/>
            <w:hideMark/>
          </w:tcPr>
          <w:p w:rsidR="00E96BBA" w:rsidRPr="00455BDC" w:rsidRDefault="00E96BBA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Responsabile del Procedimento [RUP]</w:t>
            </w:r>
          </w:p>
        </w:tc>
        <w:tc>
          <w:tcPr>
            <w:tcW w:w="3544" w:type="dxa"/>
            <w:gridSpan w:val="2"/>
            <w:hideMark/>
          </w:tcPr>
          <w:p w:rsidR="00E96BBA" w:rsidRPr="00455BDC" w:rsidRDefault="00E96BBA" w:rsidP="00E96BBA">
            <w:pPr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 </w:t>
            </w:r>
            <w:r w:rsidR="005648C3" w:rsidRPr="00A15E46">
              <w:rPr>
                <w:rFonts w:ascii="TT Hoves" w:hAnsi="TT Hoves" w:cs="Arial"/>
                <w:sz w:val="20"/>
                <w:szCs w:val="20"/>
              </w:rPr>
              <w:t>${</w:t>
            </w:r>
            <w:proofErr w:type="spellStart"/>
            <w:r w:rsidR="005648C3" w:rsidRPr="00A15E46">
              <w:rPr>
                <w:rFonts w:ascii="TT Hoves" w:hAnsi="TT Hoves" w:cs="Arial"/>
                <w:sz w:val="20"/>
                <w:szCs w:val="20"/>
              </w:rPr>
              <w:t>rup_nome</w:t>
            </w:r>
            <w:proofErr w:type="spellEnd"/>
            <w:r w:rsidR="005648C3" w:rsidRPr="00A15E46">
              <w:rPr>
                <w:rFonts w:ascii="TT Hoves" w:hAnsi="TT Hoves" w:cs="Arial"/>
                <w:sz w:val="20"/>
                <w:szCs w:val="20"/>
              </w:rPr>
              <w:t>}</w:t>
            </w:r>
          </w:p>
        </w:tc>
        <w:tc>
          <w:tcPr>
            <w:tcW w:w="3791" w:type="dxa"/>
            <w:gridSpan w:val="2"/>
          </w:tcPr>
          <w:p w:rsidR="00E96BBA" w:rsidRPr="00455BDC" w:rsidRDefault="00E96BBA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 xml:space="preserve">Rif. </w:t>
            </w:r>
            <w:r w:rsidR="005648C3" w:rsidRPr="00A15E46">
              <w:rPr>
                <w:rFonts w:ascii="TT Hoves" w:hAnsi="TT Hoves" w:cs="Arial"/>
                <w:sz w:val="20"/>
                <w:szCs w:val="20"/>
              </w:rPr>
              <w:t>${</w:t>
            </w:r>
            <w:proofErr w:type="spellStart"/>
            <w:r w:rsidR="005648C3" w:rsidRPr="00A15E46">
              <w:rPr>
                <w:rFonts w:ascii="TT Hoves" w:hAnsi="TT Hoves" w:cs="Arial"/>
                <w:sz w:val="20"/>
                <w:szCs w:val="20"/>
              </w:rPr>
              <w:t>rup_riferimento</w:t>
            </w:r>
            <w:proofErr w:type="spellEnd"/>
            <w:r w:rsidR="005648C3" w:rsidRPr="00A15E46">
              <w:rPr>
                <w:rFonts w:ascii="TT Hoves" w:hAnsi="TT Hoves" w:cs="Arial"/>
                <w:sz w:val="20"/>
                <w:szCs w:val="20"/>
              </w:rPr>
              <w:t>}</w:t>
            </w:r>
          </w:p>
        </w:tc>
      </w:tr>
    </w:tbl>
    <w:p w:rsidR="00871549" w:rsidRDefault="00871549"/>
    <w:p w:rsidR="005E535D" w:rsidRDefault="005E535D"/>
    <w:tbl>
      <w:tblPr>
        <w:tblW w:w="98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47"/>
        <w:gridCol w:w="1077"/>
        <w:gridCol w:w="3175"/>
        <w:gridCol w:w="3040"/>
      </w:tblGrid>
      <w:tr w:rsidR="002244D9" w:rsidRPr="00455BDC" w:rsidTr="002741D9">
        <w:trPr>
          <w:trHeight w:val="450"/>
        </w:trPr>
        <w:tc>
          <w:tcPr>
            <w:tcW w:w="9839" w:type="dxa"/>
            <w:gridSpan w:val="4"/>
            <w:noWrap/>
            <w:hideMark/>
          </w:tcPr>
          <w:p w:rsidR="002244D9" w:rsidRPr="00455BDC" w:rsidRDefault="002244D9" w:rsidP="00D43EDB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2"/>
                <w:szCs w:val="22"/>
              </w:rPr>
              <w:t>IMPORTO DEI LAVORI</w:t>
            </w:r>
          </w:p>
        </w:tc>
      </w:tr>
      <w:tr w:rsidR="002244D9" w:rsidRPr="00455BDC" w:rsidTr="002741D9">
        <w:trPr>
          <w:trHeight w:val="284"/>
        </w:trPr>
        <w:tc>
          <w:tcPr>
            <w:tcW w:w="2547" w:type="dxa"/>
            <w:vMerge w:val="restart"/>
            <w:shd w:val="clear" w:color="auto" w:fill="F2F2F2"/>
            <w:hideMark/>
          </w:tcPr>
          <w:p w:rsidR="002244D9" w:rsidRPr="00455BDC" w:rsidRDefault="002244D9" w:rsidP="00D43EDB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Importi dei lavori</w:t>
            </w:r>
          </w:p>
        </w:tc>
        <w:tc>
          <w:tcPr>
            <w:tcW w:w="4252" w:type="dxa"/>
            <w:gridSpan w:val="2"/>
            <w:shd w:val="clear" w:color="auto" w:fill="F2F2F2"/>
            <w:hideMark/>
          </w:tcPr>
          <w:p w:rsidR="002244D9" w:rsidRPr="00455BDC" w:rsidRDefault="002244D9" w:rsidP="00291239">
            <w:pPr>
              <w:jc w:val="right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       </w:t>
            </w:r>
            <w:r w:rsidR="005648C3"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5648C3"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importo_lavori_esclusi_oneri</w:t>
            </w:r>
            <w:proofErr w:type="spellEnd"/>
            <w:r w:rsidR="005648C3"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3040" w:type="dxa"/>
            <w:shd w:val="clear" w:color="auto" w:fill="F2F2F2"/>
            <w:hideMark/>
          </w:tcPr>
          <w:p w:rsidR="002244D9" w:rsidRPr="00455BDC" w:rsidRDefault="002244D9" w:rsidP="00291239">
            <w:pPr>
              <w:jc w:val="center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esclusi oneri della sicurezza</w:t>
            </w:r>
          </w:p>
        </w:tc>
      </w:tr>
      <w:tr w:rsidR="002244D9" w:rsidRPr="00455BDC" w:rsidTr="002741D9">
        <w:trPr>
          <w:trHeight w:val="284"/>
        </w:trPr>
        <w:tc>
          <w:tcPr>
            <w:tcW w:w="2547" w:type="dxa"/>
            <w:vMerge/>
            <w:hideMark/>
          </w:tcPr>
          <w:p w:rsidR="002244D9" w:rsidRPr="00455BDC" w:rsidRDefault="002244D9" w:rsidP="00D43EDB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4252" w:type="dxa"/>
            <w:gridSpan w:val="2"/>
            <w:hideMark/>
          </w:tcPr>
          <w:p w:rsidR="002244D9" w:rsidRPr="00455BDC" w:rsidRDefault="002244D9" w:rsidP="00291239">
            <w:pPr>
              <w:jc w:val="right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           </w:t>
            </w:r>
            <w:r w:rsidR="005648C3"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5648C3"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oneri_sicurezza</w:t>
            </w:r>
            <w:proofErr w:type="spellEnd"/>
            <w:r w:rsidR="005648C3"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3040" w:type="dxa"/>
            <w:hideMark/>
          </w:tcPr>
          <w:p w:rsidR="002244D9" w:rsidRPr="00455BDC" w:rsidRDefault="002244D9" w:rsidP="00291239">
            <w:pPr>
              <w:jc w:val="center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oneri della sicurezza</w:t>
            </w:r>
          </w:p>
        </w:tc>
      </w:tr>
      <w:tr w:rsidR="002244D9" w:rsidRPr="00455BDC" w:rsidTr="002741D9">
        <w:trPr>
          <w:trHeight w:val="284"/>
        </w:trPr>
        <w:tc>
          <w:tcPr>
            <w:tcW w:w="2547" w:type="dxa"/>
            <w:vMerge/>
            <w:shd w:val="clear" w:color="auto" w:fill="F2F2F2"/>
            <w:hideMark/>
          </w:tcPr>
          <w:p w:rsidR="002244D9" w:rsidRPr="00455BDC" w:rsidRDefault="002244D9" w:rsidP="00D43EDB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4252" w:type="dxa"/>
            <w:gridSpan w:val="2"/>
            <w:shd w:val="clear" w:color="auto" w:fill="F2F2F2"/>
            <w:hideMark/>
          </w:tcPr>
          <w:p w:rsidR="002244D9" w:rsidRPr="00455BDC" w:rsidRDefault="002244D9" w:rsidP="00291239">
            <w:pPr>
              <w:jc w:val="right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        </w:t>
            </w:r>
            <w:r w:rsidR="005648C3"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5648C3"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importo_lavori_totale</w:t>
            </w:r>
            <w:proofErr w:type="spellEnd"/>
            <w:r w:rsidR="005648C3"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3040" w:type="dxa"/>
            <w:shd w:val="clear" w:color="auto" w:fill="F2F2F2"/>
            <w:hideMark/>
          </w:tcPr>
          <w:p w:rsidR="002244D9" w:rsidRPr="00455BDC" w:rsidRDefault="002244D9" w:rsidP="00291239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Totale comprensivo degli oneri della sicurezza</w:t>
            </w:r>
          </w:p>
        </w:tc>
      </w:tr>
      <w:tr w:rsidR="005648C3" w:rsidRPr="00455BDC" w:rsidTr="00104EC9">
        <w:trPr>
          <w:trHeight w:val="247"/>
        </w:trPr>
        <w:tc>
          <w:tcPr>
            <w:tcW w:w="2547" w:type="dxa"/>
            <w:vMerge w:val="restart"/>
            <w:hideMark/>
          </w:tcPr>
          <w:p w:rsidR="005648C3" w:rsidRPr="00455BDC" w:rsidRDefault="005648C3" w:rsidP="00D43EDB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Importi dei lavori progettati secon</w:t>
            </w:r>
            <w:r w:rsidR="00D05043">
              <w:rPr>
                <w:rFonts w:ascii="TT Hoves" w:hAnsi="TT Hoves" w:cs="Arial"/>
                <w:b/>
                <w:bCs/>
                <w:sz w:val="20"/>
                <w:szCs w:val="20"/>
              </w:rPr>
              <w:t>do</w:t>
            </w: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 le classi e Categorie d’opera (ID)</w:t>
            </w:r>
          </w:p>
          <w:p w:rsidR="005648C3" w:rsidRPr="00455BDC" w:rsidRDefault="005648C3" w:rsidP="00D43EDB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D.M. Min. Giustizia </w:t>
            </w:r>
          </w:p>
          <w:p w:rsidR="005648C3" w:rsidRPr="00455BDC" w:rsidRDefault="005648C3" w:rsidP="00D43EDB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17-giu-16 progettate</w:t>
            </w:r>
          </w:p>
          <w:p w:rsidR="005648C3" w:rsidRPr="00455BDC" w:rsidRDefault="005648C3" w:rsidP="00D43EDB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  <w:p w:rsidR="005648C3" w:rsidRPr="00455BDC" w:rsidRDefault="005648C3" w:rsidP="00D43EDB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 </w:t>
            </w:r>
          </w:p>
          <w:p w:rsidR="005648C3" w:rsidRPr="00455BDC" w:rsidRDefault="005648C3" w:rsidP="00D43EDB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 </w:t>
            </w:r>
          </w:p>
          <w:p w:rsidR="005648C3" w:rsidRPr="00455BDC" w:rsidRDefault="005648C3" w:rsidP="00D43EDB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 </w:t>
            </w:r>
          </w:p>
          <w:p w:rsidR="005648C3" w:rsidRPr="00455BDC" w:rsidRDefault="005648C3" w:rsidP="00D43EDB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 </w:t>
            </w:r>
          </w:p>
          <w:p w:rsidR="005648C3" w:rsidRPr="00455BDC" w:rsidRDefault="005648C3" w:rsidP="00D43EDB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 </w:t>
            </w:r>
          </w:p>
          <w:p w:rsidR="005648C3" w:rsidRPr="00455BDC" w:rsidRDefault="005648C3" w:rsidP="00D43EDB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 </w:t>
            </w:r>
          </w:p>
          <w:p w:rsidR="005648C3" w:rsidRPr="00455BDC" w:rsidRDefault="005648C3" w:rsidP="00D43EDB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252" w:type="dxa"/>
            <w:gridSpan w:val="2"/>
            <w:noWrap/>
            <w:hideMark/>
          </w:tcPr>
          <w:p w:rsidR="005648C3" w:rsidRPr="00455BDC" w:rsidRDefault="005648C3" w:rsidP="00D43EDB">
            <w:pPr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Classi e Categorie d’opera (ID)</w:t>
            </w:r>
          </w:p>
          <w:p w:rsidR="005648C3" w:rsidRPr="00455BDC" w:rsidRDefault="005648C3" w:rsidP="00D43EDB">
            <w:pPr>
              <w:rPr>
                <w:rFonts w:ascii="TT Hoves" w:hAnsi="TT Hoves" w:cs="Arial"/>
                <w:sz w:val="20"/>
                <w:szCs w:val="20"/>
              </w:rPr>
            </w:pPr>
          </w:p>
        </w:tc>
        <w:tc>
          <w:tcPr>
            <w:tcW w:w="3040" w:type="dxa"/>
            <w:hideMark/>
          </w:tcPr>
          <w:p w:rsidR="005648C3" w:rsidRPr="00455BDC" w:rsidRDefault="005648C3" w:rsidP="00F44BF8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Importo</w:t>
            </w: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 dei lavori</w:t>
            </w:r>
          </w:p>
        </w:tc>
      </w:tr>
      <w:tr w:rsidR="005648C3" w:rsidRPr="00455BDC" w:rsidTr="00104EC9">
        <w:trPr>
          <w:trHeight w:hRule="exact" w:val="711"/>
        </w:trPr>
        <w:tc>
          <w:tcPr>
            <w:tcW w:w="2547" w:type="dxa"/>
            <w:vMerge/>
            <w:shd w:val="clear" w:color="auto" w:fill="F2F2F2"/>
            <w:hideMark/>
          </w:tcPr>
          <w:p w:rsidR="005648C3" w:rsidRPr="00455BDC" w:rsidRDefault="005648C3" w:rsidP="00D43EDB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1077" w:type="dxa"/>
            <w:shd w:val="clear" w:color="auto" w:fill="F2F2F2"/>
            <w:noWrap/>
            <w:hideMark/>
          </w:tcPr>
          <w:p w:rsidR="005648C3" w:rsidRPr="00455BDC" w:rsidRDefault="005648C3" w:rsidP="00D43EDB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cat_id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3175" w:type="dxa"/>
            <w:shd w:val="clear" w:color="auto" w:fill="F2F2F2"/>
            <w:hideMark/>
          </w:tcPr>
          <w:p w:rsidR="005648C3" w:rsidRPr="00455BDC" w:rsidRDefault="005648C3" w:rsidP="00D43EDB">
            <w:pPr>
              <w:rPr>
                <w:rFonts w:ascii="TT Hoves" w:hAnsi="TT Hoves" w:cs="Arial"/>
                <w:sz w:val="20"/>
                <w:szCs w:val="20"/>
              </w:rPr>
            </w:pPr>
            <w:r w:rsidRPr="004A2DE7">
              <w:rPr>
                <w:rFonts w:ascii="TT Hoves" w:hAnsi="TT Hoves" w:cs="Arial"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sz w:val="20"/>
                <w:szCs w:val="20"/>
              </w:rPr>
              <w:t>cat_desc</w:t>
            </w:r>
            <w:proofErr w:type="spellEnd"/>
            <w:r w:rsidRPr="004A2DE7">
              <w:rPr>
                <w:rFonts w:ascii="TT Hoves" w:hAnsi="TT Hoves" w:cs="Arial"/>
                <w:sz w:val="20"/>
                <w:szCs w:val="20"/>
              </w:rPr>
              <w:t>}</w:t>
            </w:r>
          </w:p>
        </w:tc>
        <w:tc>
          <w:tcPr>
            <w:tcW w:w="3040" w:type="dxa"/>
            <w:shd w:val="clear" w:color="auto" w:fill="F2F2F2"/>
            <w:hideMark/>
          </w:tcPr>
          <w:p w:rsidR="005648C3" w:rsidRPr="00455BDC" w:rsidRDefault="005648C3" w:rsidP="00291239">
            <w:pPr>
              <w:jc w:val="right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  </w:t>
            </w: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cat_importo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</w:tr>
    </w:tbl>
    <w:p w:rsidR="002244D9" w:rsidRDefault="002244D9"/>
    <w:tbl>
      <w:tblPr>
        <w:tblW w:w="98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66"/>
        <w:gridCol w:w="2532"/>
        <w:gridCol w:w="900"/>
        <w:gridCol w:w="2928"/>
        <w:gridCol w:w="926"/>
      </w:tblGrid>
      <w:tr w:rsidR="00291239" w:rsidRPr="00455BDC" w:rsidTr="00E62A85">
        <w:trPr>
          <w:trHeight w:val="244"/>
        </w:trPr>
        <w:tc>
          <w:tcPr>
            <w:tcW w:w="2566" w:type="dxa"/>
            <w:vMerge w:val="restart"/>
            <w:noWrap/>
          </w:tcPr>
          <w:p w:rsidR="00291239" w:rsidRPr="00455BDC" w:rsidRDefault="00291239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FASE DI PROGETTAZIONE SVOLTA</w:t>
            </w:r>
          </w:p>
        </w:tc>
        <w:tc>
          <w:tcPr>
            <w:tcW w:w="2532" w:type="dxa"/>
          </w:tcPr>
          <w:p w:rsidR="00291239" w:rsidRPr="00455BDC" w:rsidRDefault="00291239" w:rsidP="00455BDC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Fasi progettuali</w:t>
            </w:r>
          </w:p>
        </w:tc>
        <w:tc>
          <w:tcPr>
            <w:tcW w:w="900" w:type="dxa"/>
          </w:tcPr>
          <w:p w:rsidR="00291239" w:rsidRPr="00455BDC" w:rsidRDefault="00291239" w:rsidP="00455BDC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Svolte</w:t>
            </w:r>
          </w:p>
        </w:tc>
        <w:tc>
          <w:tcPr>
            <w:tcW w:w="2928" w:type="dxa"/>
          </w:tcPr>
          <w:p w:rsidR="00291239" w:rsidRPr="00455BDC" w:rsidRDefault="00291239" w:rsidP="00455BDC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Fasi esecutiva</w:t>
            </w:r>
          </w:p>
        </w:tc>
        <w:tc>
          <w:tcPr>
            <w:tcW w:w="926" w:type="dxa"/>
          </w:tcPr>
          <w:p w:rsidR="00291239" w:rsidRPr="00455BDC" w:rsidRDefault="00291239" w:rsidP="00455BDC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Svolte</w:t>
            </w:r>
          </w:p>
        </w:tc>
      </w:tr>
      <w:tr w:rsidR="00291239" w:rsidRPr="00495040" w:rsidTr="00E62A85">
        <w:trPr>
          <w:trHeight w:val="244"/>
        </w:trPr>
        <w:tc>
          <w:tcPr>
            <w:tcW w:w="2566" w:type="dxa"/>
            <w:vMerge/>
            <w:shd w:val="clear" w:color="auto" w:fill="F2F2F2"/>
            <w:noWrap/>
          </w:tcPr>
          <w:p w:rsidR="00291239" w:rsidRPr="00455BDC" w:rsidRDefault="00291239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2532" w:type="dxa"/>
            <w:shd w:val="clear" w:color="auto" w:fill="F2F2F2"/>
          </w:tcPr>
          <w:p w:rsidR="00291239" w:rsidRPr="00455BDC" w:rsidRDefault="00291239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Studio di fattibilità (SF)</w:t>
            </w:r>
          </w:p>
        </w:tc>
        <w:tc>
          <w:tcPr>
            <w:tcW w:w="900" w:type="dxa"/>
            <w:shd w:val="clear" w:color="auto" w:fill="F2F2F2"/>
          </w:tcPr>
          <w:p w:rsidR="00291239" w:rsidRPr="00455BDC" w:rsidRDefault="00291239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fase_sf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928" w:type="dxa"/>
            <w:shd w:val="clear" w:color="auto" w:fill="F2F2F2"/>
          </w:tcPr>
          <w:p w:rsidR="00291239" w:rsidRPr="00455BDC" w:rsidRDefault="00291239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Direzione Lavori (DL)</w:t>
            </w:r>
          </w:p>
        </w:tc>
        <w:tc>
          <w:tcPr>
            <w:tcW w:w="926" w:type="dxa"/>
            <w:shd w:val="clear" w:color="auto" w:fill="F2F2F2"/>
          </w:tcPr>
          <w:p w:rsidR="00291239" w:rsidRPr="00455BDC" w:rsidRDefault="00291239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fase_dl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</w:tr>
      <w:tr w:rsidR="00291239" w:rsidRPr="00455BDC" w:rsidTr="00E62A85">
        <w:trPr>
          <w:trHeight w:val="244"/>
        </w:trPr>
        <w:tc>
          <w:tcPr>
            <w:tcW w:w="2566" w:type="dxa"/>
            <w:vMerge/>
            <w:noWrap/>
          </w:tcPr>
          <w:p w:rsidR="00291239" w:rsidRPr="00455BDC" w:rsidRDefault="00291239" w:rsidP="005517B0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2532" w:type="dxa"/>
          </w:tcPr>
          <w:p w:rsidR="00291239" w:rsidRPr="00455BDC" w:rsidRDefault="00291239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Progetto Preliminare (PP)</w:t>
            </w:r>
          </w:p>
        </w:tc>
        <w:tc>
          <w:tcPr>
            <w:tcW w:w="900" w:type="dxa"/>
          </w:tcPr>
          <w:p w:rsidR="00291239" w:rsidRPr="00455BDC" w:rsidRDefault="00291239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fase_pp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928" w:type="dxa"/>
          </w:tcPr>
          <w:p w:rsidR="00291239" w:rsidRPr="00455BDC" w:rsidRDefault="00291239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Direzione Operativa strutture (DOS)</w:t>
            </w:r>
          </w:p>
        </w:tc>
        <w:tc>
          <w:tcPr>
            <w:tcW w:w="926" w:type="dxa"/>
          </w:tcPr>
          <w:p w:rsidR="00291239" w:rsidRPr="00455BDC" w:rsidRDefault="00291239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fase_dos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</w:tr>
      <w:tr w:rsidR="00291239" w:rsidRPr="00455BDC" w:rsidTr="00E62A85">
        <w:trPr>
          <w:trHeight w:val="244"/>
        </w:trPr>
        <w:tc>
          <w:tcPr>
            <w:tcW w:w="2566" w:type="dxa"/>
            <w:vMerge/>
            <w:shd w:val="clear" w:color="auto" w:fill="F2F2F2"/>
            <w:noWrap/>
          </w:tcPr>
          <w:p w:rsidR="00291239" w:rsidRPr="00455BDC" w:rsidRDefault="00291239" w:rsidP="005517B0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2532" w:type="dxa"/>
            <w:shd w:val="clear" w:color="auto" w:fill="F2F2F2"/>
          </w:tcPr>
          <w:p w:rsidR="00291239" w:rsidRPr="00455BDC" w:rsidRDefault="00291239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Progetto Definitivo (PD)</w:t>
            </w:r>
          </w:p>
        </w:tc>
        <w:tc>
          <w:tcPr>
            <w:tcW w:w="900" w:type="dxa"/>
            <w:shd w:val="clear" w:color="auto" w:fill="F2F2F2"/>
          </w:tcPr>
          <w:p w:rsidR="00291239" w:rsidRPr="00455BDC" w:rsidRDefault="00291239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fase_pd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928" w:type="dxa"/>
            <w:shd w:val="clear" w:color="auto" w:fill="F2F2F2"/>
          </w:tcPr>
          <w:p w:rsidR="00291239" w:rsidRPr="00455BDC" w:rsidRDefault="00291239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Direzione Operativa impianti (DOI)</w:t>
            </w:r>
          </w:p>
        </w:tc>
        <w:tc>
          <w:tcPr>
            <w:tcW w:w="926" w:type="dxa"/>
            <w:shd w:val="clear" w:color="auto" w:fill="F2F2F2"/>
          </w:tcPr>
          <w:p w:rsidR="00291239" w:rsidRPr="00455BDC" w:rsidRDefault="00291239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fase_doi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</w:tr>
      <w:tr w:rsidR="00291239" w:rsidRPr="005648C3" w:rsidTr="00E62A85">
        <w:trPr>
          <w:trHeight w:val="293"/>
        </w:trPr>
        <w:tc>
          <w:tcPr>
            <w:tcW w:w="2566" w:type="dxa"/>
            <w:vMerge/>
            <w:noWrap/>
          </w:tcPr>
          <w:p w:rsidR="00291239" w:rsidRPr="00455BDC" w:rsidRDefault="00291239" w:rsidP="005517B0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2532" w:type="dxa"/>
          </w:tcPr>
          <w:p w:rsidR="00291239" w:rsidRPr="00455BDC" w:rsidRDefault="00291239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Progetto di fattibilità tecnico ed economica (PFTE)</w:t>
            </w:r>
          </w:p>
        </w:tc>
        <w:tc>
          <w:tcPr>
            <w:tcW w:w="900" w:type="dxa"/>
          </w:tcPr>
          <w:p w:rsidR="00291239" w:rsidRPr="00455BDC" w:rsidRDefault="00291239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fase_pfte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928" w:type="dxa"/>
          </w:tcPr>
          <w:p w:rsidR="00291239" w:rsidRPr="00455BDC" w:rsidRDefault="00291239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Direzione artistica (DA)</w:t>
            </w:r>
          </w:p>
        </w:tc>
        <w:tc>
          <w:tcPr>
            <w:tcW w:w="926" w:type="dxa"/>
          </w:tcPr>
          <w:p w:rsidR="00291239" w:rsidRPr="00455BDC" w:rsidRDefault="00291239" w:rsidP="00455BDC">
            <w:pPr>
              <w:jc w:val="center"/>
              <w:rPr>
                <w:rFonts w:ascii="TT Hoves" w:hAnsi="TT Hoves" w:cs="Arial"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fase_da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</w:tr>
      <w:tr w:rsidR="00291239" w:rsidRPr="00455BDC" w:rsidTr="00E62A85">
        <w:trPr>
          <w:trHeight w:val="293"/>
        </w:trPr>
        <w:tc>
          <w:tcPr>
            <w:tcW w:w="2566" w:type="dxa"/>
            <w:vMerge/>
            <w:shd w:val="clear" w:color="auto" w:fill="F2F2F2"/>
            <w:noWrap/>
          </w:tcPr>
          <w:p w:rsidR="00291239" w:rsidRPr="00455BDC" w:rsidRDefault="00291239" w:rsidP="005517B0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2532" w:type="dxa"/>
            <w:shd w:val="clear" w:color="auto" w:fill="F2F2F2"/>
          </w:tcPr>
          <w:p w:rsidR="00291239" w:rsidRPr="00455BDC" w:rsidRDefault="00291239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Progetto Esecutivo (PE)</w:t>
            </w:r>
          </w:p>
        </w:tc>
        <w:tc>
          <w:tcPr>
            <w:tcW w:w="900" w:type="dxa"/>
            <w:shd w:val="clear" w:color="auto" w:fill="F2F2F2"/>
          </w:tcPr>
          <w:p w:rsidR="00291239" w:rsidRPr="00455BDC" w:rsidRDefault="00291239" w:rsidP="00455BDC">
            <w:pPr>
              <w:jc w:val="center"/>
              <w:rPr>
                <w:rFonts w:ascii="TT Hoves" w:hAnsi="TT Hoves" w:cs="Arial"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fase_pe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928" w:type="dxa"/>
            <w:shd w:val="clear" w:color="auto" w:fill="F2F2F2"/>
          </w:tcPr>
          <w:p w:rsidR="00291239" w:rsidRPr="00455BDC" w:rsidRDefault="00291239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Coordinamento Sicurezza in Fase progettazione (CSP)</w:t>
            </w:r>
          </w:p>
        </w:tc>
        <w:tc>
          <w:tcPr>
            <w:tcW w:w="926" w:type="dxa"/>
            <w:shd w:val="clear" w:color="auto" w:fill="F2F2F2"/>
          </w:tcPr>
          <w:p w:rsidR="00291239" w:rsidRPr="00455BDC" w:rsidRDefault="00291239" w:rsidP="00455BDC">
            <w:pPr>
              <w:jc w:val="center"/>
              <w:rPr>
                <w:rFonts w:ascii="TT Hoves" w:hAnsi="TT Hoves" w:cs="Arial"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fase_csp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</w:tr>
      <w:tr w:rsidR="00291239" w:rsidRPr="00455BDC" w:rsidTr="00E62A85">
        <w:trPr>
          <w:trHeight w:val="293"/>
        </w:trPr>
        <w:tc>
          <w:tcPr>
            <w:tcW w:w="2566" w:type="dxa"/>
            <w:vMerge/>
            <w:shd w:val="clear" w:color="auto" w:fill="F2F2F2"/>
            <w:noWrap/>
          </w:tcPr>
          <w:p w:rsidR="00291239" w:rsidRPr="00455BDC" w:rsidRDefault="00291239" w:rsidP="005517B0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2532" w:type="dxa"/>
            <w:shd w:val="clear" w:color="auto" w:fill="F2F2F2"/>
          </w:tcPr>
          <w:p w:rsidR="00291239" w:rsidRPr="00455BDC" w:rsidRDefault="00291239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 xml:space="preserve">Coordinamento Sicurezza in Fase </w:t>
            </w:r>
            <w:r>
              <w:rPr>
                <w:rFonts w:ascii="TT Hoves" w:hAnsi="TT Hoves" w:cs="Arial"/>
                <w:sz w:val="20"/>
                <w:szCs w:val="20"/>
              </w:rPr>
              <w:t>esecuzione</w:t>
            </w:r>
            <w:r w:rsidRPr="00455BDC">
              <w:rPr>
                <w:rFonts w:ascii="TT Hoves" w:hAnsi="TT Hoves" w:cs="Arial"/>
                <w:sz w:val="20"/>
                <w:szCs w:val="20"/>
              </w:rPr>
              <w:t xml:space="preserve"> (CS</w:t>
            </w:r>
            <w:r>
              <w:rPr>
                <w:rFonts w:ascii="TT Hoves" w:hAnsi="TT Hoves" w:cs="Arial"/>
                <w:sz w:val="20"/>
                <w:szCs w:val="20"/>
              </w:rPr>
              <w:t>E</w:t>
            </w:r>
            <w:r w:rsidRPr="00455BDC">
              <w:rPr>
                <w:rFonts w:ascii="TT Hoves" w:hAnsi="TT Hoves" w:cs="Arial"/>
                <w:sz w:val="20"/>
                <w:szCs w:val="20"/>
              </w:rPr>
              <w:t>)</w:t>
            </w:r>
          </w:p>
        </w:tc>
        <w:tc>
          <w:tcPr>
            <w:tcW w:w="900" w:type="dxa"/>
            <w:shd w:val="clear" w:color="auto" w:fill="F2F2F2"/>
          </w:tcPr>
          <w:p w:rsidR="00291239" w:rsidRPr="004A2DE7" w:rsidRDefault="00291239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fase_cs</w:t>
            </w: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>e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928" w:type="dxa"/>
            <w:shd w:val="clear" w:color="auto" w:fill="F2F2F2"/>
          </w:tcPr>
          <w:p w:rsidR="00291239" w:rsidRPr="00455BDC" w:rsidRDefault="00291239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</w:p>
        </w:tc>
        <w:tc>
          <w:tcPr>
            <w:tcW w:w="926" w:type="dxa"/>
            <w:shd w:val="clear" w:color="auto" w:fill="F2F2F2"/>
          </w:tcPr>
          <w:p w:rsidR="00291239" w:rsidRPr="004A2DE7" w:rsidRDefault="00291239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</w:tr>
    </w:tbl>
    <w:p w:rsidR="00871549" w:rsidRDefault="00871549"/>
    <w:tbl>
      <w:tblPr>
        <w:tblW w:w="9923" w:type="dxa"/>
        <w:tblInd w:w="-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046"/>
        <w:gridCol w:w="1356"/>
        <w:gridCol w:w="2551"/>
        <w:gridCol w:w="1418"/>
      </w:tblGrid>
      <w:tr w:rsidR="00291239" w:rsidRPr="00361B52" w:rsidTr="002741D9">
        <w:trPr>
          <w:trHeight w:val="244"/>
        </w:trPr>
        <w:tc>
          <w:tcPr>
            <w:tcW w:w="2552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center"/>
          </w:tcPr>
          <w:p w:rsidR="00291239" w:rsidRPr="00361B52" w:rsidRDefault="00291239" w:rsidP="00361B52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>ATTIVITA’ ACCESSORIE</w:t>
            </w:r>
          </w:p>
        </w:tc>
        <w:tc>
          <w:tcPr>
            <w:tcW w:w="204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291239" w:rsidRPr="00361B52" w:rsidRDefault="00291239" w:rsidP="00361B52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361B52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Fasi 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291239" w:rsidRPr="00361B52" w:rsidRDefault="00291239" w:rsidP="00361B52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>Svolte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291239" w:rsidRPr="00361B52" w:rsidRDefault="00291239" w:rsidP="00361B52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361B52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Fasi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FFFFFF"/>
            <w:vAlign w:val="center"/>
          </w:tcPr>
          <w:p w:rsidR="00291239" w:rsidRPr="00361B52" w:rsidRDefault="00291239" w:rsidP="00361B52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>Svolte</w:t>
            </w:r>
          </w:p>
        </w:tc>
      </w:tr>
      <w:tr w:rsidR="00291239" w:rsidRPr="00361B52" w:rsidTr="002741D9">
        <w:trPr>
          <w:trHeight w:val="244"/>
        </w:trPr>
        <w:tc>
          <w:tcPr>
            <w:tcW w:w="2552" w:type="dxa"/>
            <w:vMerge/>
            <w:tcBorders>
              <w:left w:val="single" w:sz="8" w:space="0" w:color="auto"/>
              <w:right w:val="single" w:sz="4" w:space="0" w:color="auto"/>
            </w:tcBorders>
            <w:noWrap/>
            <w:vAlign w:val="center"/>
          </w:tcPr>
          <w:p w:rsidR="00291239" w:rsidRPr="00361B52" w:rsidRDefault="00291239" w:rsidP="00361B52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291239" w:rsidRDefault="00291239" w:rsidP="00361B52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>
              <w:rPr>
                <w:rFonts w:ascii="TT Hoves" w:hAnsi="TT Hoves" w:cs="Arial"/>
                <w:sz w:val="20"/>
                <w:szCs w:val="20"/>
              </w:rPr>
              <w:t>Progettazione in BIM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291239" w:rsidRPr="00361B52" w:rsidRDefault="00291239" w:rsidP="00361B52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att_bim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291239" w:rsidRPr="00871549" w:rsidRDefault="00291239" w:rsidP="00361B52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>
              <w:rPr>
                <w:rFonts w:ascii="TT Hoves" w:hAnsi="TT Hoves" w:cs="Arial"/>
                <w:sz w:val="20"/>
                <w:szCs w:val="20"/>
              </w:rPr>
              <w:t>Progetto redatto in</w:t>
            </w:r>
            <w:r w:rsidRPr="00E96BBA">
              <w:rPr>
                <w:rFonts w:ascii="TT Hoves" w:hAnsi="TT Hoves" w:cs="Arial"/>
                <w:sz w:val="20"/>
                <w:szCs w:val="20"/>
              </w:rPr>
              <w:t xml:space="preserve"> conformità ai CAM</w:t>
            </w:r>
            <w:r>
              <w:rPr>
                <w:rFonts w:ascii="TT Hoves" w:hAnsi="TT Hoves" w:cs="Arial"/>
                <w:sz w:val="20"/>
                <w:szCs w:val="20"/>
              </w:rPr>
              <w:t xml:space="preserve"> nel rispetto del principio del </w:t>
            </w:r>
            <w:r w:rsidRPr="00E96BBA">
              <w:rPr>
                <w:rFonts w:ascii="TT Hoves" w:hAnsi="TT Hoves" w:cs="Arial"/>
                <w:sz w:val="20"/>
                <w:szCs w:val="20"/>
              </w:rPr>
              <w:t xml:space="preserve">DNSH (Do No </w:t>
            </w:r>
            <w:proofErr w:type="spellStart"/>
            <w:r w:rsidRPr="00E96BBA">
              <w:rPr>
                <w:rFonts w:ascii="TT Hoves" w:hAnsi="TT Hoves" w:cs="Arial"/>
                <w:sz w:val="20"/>
                <w:szCs w:val="20"/>
              </w:rPr>
              <w:t>Significant</w:t>
            </w:r>
            <w:proofErr w:type="spellEnd"/>
            <w:r w:rsidRPr="00E96BBA">
              <w:rPr>
                <w:rFonts w:ascii="TT Hoves" w:hAnsi="TT Hoves" w:cs="Arial"/>
                <w:sz w:val="20"/>
                <w:szCs w:val="20"/>
              </w:rPr>
              <w:t xml:space="preserve"> Harm),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FFFFFF"/>
            <w:vAlign w:val="center"/>
          </w:tcPr>
          <w:p w:rsidR="00291239" w:rsidRDefault="00291239" w:rsidP="00361B52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att_cam_dnsh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</w:tr>
      <w:tr w:rsidR="00291239" w:rsidRPr="00361B52" w:rsidTr="002741D9">
        <w:trPr>
          <w:trHeight w:val="244"/>
        </w:trPr>
        <w:tc>
          <w:tcPr>
            <w:tcW w:w="2552" w:type="dxa"/>
            <w:vMerge/>
            <w:tcBorders>
              <w:left w:val="single" w:sz="8" w:space="0" w:color="auto"/>
              <w:right w:val="single" w:sz="4" w:space="0" w:color="auto"/>
            </w:tcBorders>
            <w:noWrap/>
            <w:vAlign w:val="center"/>
          </w:tcPr>
          <w:p w:rsidR="00291239" w:rsidRPr="00361B52" w:rsidRDefault="00291239" w:rsidP="00361B52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291239" w:rsidRDefault="00291239" w:rsidP="00361B52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>
              <w:rPr>
                <w:rFonts w:ascii="TT Hoves" w:hAnsi="TT Hoves" w:cs="Arial"/>
                <w:sz w:val="20"/>
                <w:szCs w:val="20"/>
              </w:rPr>
              <w:t>P</w:t>
            </w:r>
            <w:r w:rsidRPr="004401A7">
              <w:rPr>
                <w:rFonts w:ascii="TT Hoves" w:hAnsi="TT Hoves" w:cs="Arial"/>
                <w:sz w:val="20"/>
                <w:szCs w:val="20"/>
              </w:rPr>
              <w:t>rogettazione antincendi</w:t>
            </w:r>
            <w:r>
              <w:rPr>
                <w:rFonts w:ascii="TT Hoves" w:hAnsi="TT Hoves" w:cs="Arial"/>
                <w:sz w:val="20"/>
                <w:szCs w:val="20"/>
              </w:rPr>
              <w:t>o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291239" w:rsidRPr="00361B52" w:rsidRDefault="00291239" w:rsidP="00361B52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A03AD5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A03AD5">
              <w:rPr>
                <w:rFonts w:ascii="TT Hoves" w:hAnsi="TT Hoves" w:cs="Arial"/>
                <w:b/>
                <w:bCs/>
                <w:sz w:val="20"/>
                <w:szCs w:val="20"/>
              </w:rPr>
              <w:t>att_antincendio</w:t>
            </w:r>
            <w:proofErr w:type="spellEnd"/>
            <w:r w:rsidRPr="00A03AD5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291239" w:rsidRPr="00871549" w:rsidRDefault="00291239" w:rsidP="00361B52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>
              <w:rPr>
                <w:rFonts w:ascii="TT Hoves" w:hAnsi="TT Hoves" w:cs="Arial"/>
                <w:sz w:val="20"/>
                <w:szCs w:val="20"/>
              </w:rPr>
              <w:t>P</w:t>
            </w:r>
            <w:r w:rsidRPr="004401A7">
              <w:rPr>
                <w:rFonts w:ascii="TT Hoves" w:hAnsi="TT Hoves" w:cs="Arial"/>
                <w:sz w:val="20"/>
                <w:szCs w:val="20"/>
              </w:rPr>
              <w:t>rogettazione a</w:t>
            </w:r>
            <w:r>
              <w:rPr>
                <w:rFonts w:ascii="TT Hoves" w:hAnsi="TT Hoves" w:cs="Arial"/>
                <w:sz w:val="20"/>
                <w:szCs w:val="20"/>
              </w:rPr>
              <w:t>custica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FFFFFF"/>
            <w:vAlign w:val="center"/>
          </w:tcPr>
          <w:p w:rsidR="00291239" w:rsidRDefault="00291239" w:rsidP="00361B52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att_acustica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</w:tr>
      <w:tr w:rsidR="00291239" w:rsidRPr="00361B52" w:rsidTr="002741D9">
        <w:trPr>
          <w:trHeight w:val="244"/>
        </w:trPr>
        <w:tc>
          <w:tcPr>
            <w:tcW w:w="2552" w:type="dxa"/>
            <w:vMerge/>
            <w:tcBorders>
              <w:left w:val="single" w:sz="8" w:space="0" w:color="auto"/>
              <w:right w:val="single" w:sz="4" w:space="0" w:color="auto"/>
            </w:tcBorders>
            <w:noWrap/>
            <w:vAlign w:val="center"/>
          </w:tcPr>
          <w:p w:rsidR="00291239" w:rsidRPr="00361B52" w:rsidRDefault="00291239" w:rsidP="00361B52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291239" w:rsidRDefault="00291239" w:rsidP="00361B52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>
              <w:rPr>
                <w:rFonts w:ascii="TT Hoves" w:hAnsi="TT Hoves" w:cs="Arial"/>
                <w:sz w:val="20"/>
                <w:szCs w:val="20"/>
              </w:rPr>
              <w:t>Relazione Geologica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291239" w:rsidRPr="00A03AD5" w:rsidRDefault="00291239" w:rsidP="00361B52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att_</w:t>
            </w: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>geo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291239" w:rsidRPr="00291239" w:rsidRDefault="00291239" w:rsidP="00361B52">
            <w:pPr>
              <w:jc w:val="both"/>
              <w:rPr>
                <w:rFonts w:ascii="TT Hoves" w:hAnsi="TT Hoves" w:cs="Arial"/>
                <w:sz w:val="20"/>
                <w:szCs w:val="20"/>
                <w:u w:val="singl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FFFFFF"/>
            <w:vAlign w:val="center"/>
          </w:tcPr>
          <w:p w:rsidR="00291239" w:rsidRPr="004A2DE7" w:rsidRDefault="00291239" w:rsidP="00361B52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</w:tr>
    </w:tbl>
    <w:p w:rsidR="00B31738" w:rsidRDefault="00B31738"/>
    <w:p w:rsidR="00B31738" w:rsidRDefault="00B31738"/>
    <w:tbl>
      <w:tblPr>
        <w:tblW w:w="98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8"/>
        <w:gridCol w:w="1174"/>
        <w:gridCol w:w="2667"/>
        <w:gridCol w:w="1241"/>
        <w:gridCol w:w="2537"/>
      </w:tblGrid>
      <w:tr w:rsidR="00E96BBA" w:rsidTr="009114E1">
        <w:tc>
          <w:tcPr>
            <w:tcW w:w="2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96BBA" w:rsidRDefault="00E96BBA" w:rsidP="00E96BBA">
            <w:pPr>
              <w:rPr>
                <w:rFonts w:ascii="TT Hoves" w:hAnsi="TT Hoves" w:cs="Arial"/>
                <w:sz w:val="20"/>
                <w:szCs w:val="20"/>
              </w:rPr>
            </w:pPr>
            <w:r>
              <w:rPr>
                <w:rFonts w:ascii="TT Hoves" w:hAnsi="TT Hoves" w:cs="Arial"/>
                <w:sz w:val="20"/>
                <w:szCs w:val="20"/>
              </w:rPr>
              <w:t>Incarico svolto da:</w:t>
            </w:r>
          </w:p>
        </w:tc>
        <w:tc>
          <w:tcPr>
            <w:tcW w:w="75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E96BBA" w:rsidRDefault="00291239" w:rsidP="00E96BBA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AB4B1F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AB4B1F">
              <w:rPr>
                <w:rFonts w:ascii="TT Hoves" w:hAnsi="TT Hoves" w:cs="Arial"/>
                <w:b/>
                <w:bCs/>
                <w:sz w:val="20"/>
                <w:szCs w:val="20"/>
              </w:rPr>
              <w:t>inc_nome</w:t>
            </w:r>
            <w:proofErr w:type="spellEnd"/>
            <w:r w:rsidRPr="00AB4B1F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 </w:t>
            </w:r>
            <w:r w:rsidR="00E96BBA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- </w:t>
            </w:r>
            <w:r w:rsidRPr="00291239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291239">
              <w:rPr>
                <w:rFonts w:ascii="TT Hoves" w:hAnsi="TT Hoves" w:cs="Arial"/>
                <w:b/>
                <w:bCs/>
                <w:sz w:val="20"/>
                <w:szCs w:val="20"/>
              </w:rPr>
              <w:t>inc_ruolo</w:t>
            </w:r>
            <w:proofErr w:type="spellEnd"/>
            <w:r w:rsidRPr="00291239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  <w:r w:rsidR="00E96BBA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 </w:t>
            </w:r>
            <w:r w:rsidR="00E96BBA">
              <w:rPr>
                <w:rFonts w:ascii="TT Hoves" w:hAnsi="TT Hoves" w:cs="Arial"/>
                <w:sz w:val="20"/>
                <w:szCs w:val="20"/>
              </w:rPr>
              <w:t xml:space="preserve">in nome e per conto della società </w:t>
            </w:r>
            <w:r w:rsidRPr="00AB4B1F">
              <w:rPr>
                <w:rFonts w:ascii="TT Hoves" w:hAnsi="TT Hoves" w:cs="Arial"/>
                <w:sz w:val="20"/>
                <w:szCs w:val="20"/>
              </w:rPr>
              <w:t>${</w:t>
            </w:r>
            <w:proofErr w:type="spellStart"/>
            <w:r w:rsidRPr="00AB4B1F">
              <w:rPr>
                <w:rFonts w:ascii="TT Hoves" w:hAnsi="TT Hoves" w:cs="Arial"/>
                <w:sz w:val="20"/>
                <w:szCs w:val="20"/>
              </w:rPr>
              <w:t>inc_</w:t>
            </w:r>
            <w:r>
              <w:rPr>
                <w:rFonts w:ascii="TT Hoves" w:hAnsi="TT Hoves" w:cs="Arial"/>
                <w:sz w:val="20"/>
                <w:szCs w:val="20"/>
              </w:rPr>
              <w:t>societa</w:t>
            </w:r>
            <w:proofErr w:type="spellEnd"/>
            <w:r w:rsidRPr="00AB4B1F">
              <w:rPr>
                <w:rFonts w:ascii="TT Hoves" w:hAnsi="TT Hoves" w:cs="Arial"/>
                <w:sz w:val="20"/>
                <w:szCs w:val="20"/>
              </w:rPr>
              <w:t>}</w:t>
            </w:r>
            <w:r w:rsidR="00E96BBA">
              <w:rPr>
                <w:rFonts w:ascii="TT Hoves" w:hAnsi="TT Hoves" w:cs="Arial"/>
                <w:sz w:val="20"/>
                <w:szCs w:val="20"/>
              </w:rPr>
              <w:t xml:space="preserve"> in qualità di </w:t>
            </w:r>
            <w:r w:rsidRPr="00AB4B1F">
              <w:rPr>
                <w:rFonts w:ascii="TT Hoves" w:hAnsi="TT Hoves" w:cs="Arial"/>
                <w:sz w:val="20"/>
                <w:szCs w:val="20"/>
              </w:rPr>
              <w:t>${</w:t>
            </w:r>
            <w:proofErr w:type="spellStart"/>
            <w:r w:rsidRPr="00AB4B1F">
              <w:rPr>
                <w:rFonts w:ascii="TT Hoves" w:hAnsi="TT Hoves" w:cs="Arial"/>
                <w:sz w:val="20"/>
                <w:szCs w:val="20"/>
              </w:rPr>
              <w:t>inc_</w:t>
            </w:r>
            <w:r>
              <w:rPr>
                <w:rFonts w:ascii="TT Hoves" w:hAnsi="TT Hoves" w:cs="Arial"/>
                <w:sz w:val="20"/>
                <w:szCs w:val="20"/>
              </w:rPr>
              <w:t>qualita</w:t>
            </w:r>
            <w:proofErr w:type="spellEnd"/>
            <w:r w:rsidRPr="00AB4B1F">
              <w:rPr>
                <w:rFonts w:ascii="TT Hoves" w:hAnsi="TT Hoves" w:cs="Arial"/>
                <w:sz w:val="20"/>
                <w:szCs w:val="20"/>
              </w:rPr>
              <w:t>}</w:t>
            </w:r>
          </w:p>
        </w:tc>
      </w:tr>
      <w:tr w:rsidR="00E96BBA" w:rsidTr="009114E1">
        <w:tc>
          <w:tcPr>
            <w:tcW w:w="2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BBA" w:rsidRDefault="00E96BBA" w:rsidP="00E96BBA">
            <w:pPr>
              <w:rPr>
                <w:rFonts w:ascii="TT Hoves" w:hAnsi="TT Hoves" w:cs="Arial"/>
                <w:sz w:val="20"/>
                <w:szCs w:val="20"/>
              </w:rPr>
            </w:pPr>
          </w:p>
        </w:tc>
        <w:tc>
          <w:tcPr>
            <w:tcW w:w="75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E96BBA" w:rsidRDefault="00E96BBA" w:rsidP="00E96BBA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</w:tr>
      <w:tr w:rsidR="00361B52" w:rsidRPr="009114E1" w:rsidTr="009114E1">
        <w:tc>
          <w:tcPr>
            <w:tcW w:w="2338" w:type="dxa"/>
            <w:tcBorders>
              <w:top w:val="single" w:sz="4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  <w:hideMark/>
          </w:tcPr>
          <w:p w:rsidR="00361B52" w:rsidRPr="009114E1" w:rsidRDefault="00361B52" w:rsidP="00361B5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14E1">
              <w:rPr>
                <w:rFonts w:ascii="Arial" w:hAnsi="Arial" w:cs="Arial"/>
                <w:b/>
                <w:bCs/>
                <w:sz w:val="20"/>
                <w:szCs w:val="20"/>
              </w:rPr>
              <w:t>Durata della prestazione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361B52" w:rsidRPr="009114E1" w:rsidRDefault="00361B52" w:rsidP="00361B52">
            <w:pPr>
              <w:rPr>
                <w:rFonts w:ascii="Arial" w:hAnsi="Arial" w:cs="Arial"/>
                <w:sz w:val="20"/>
                <w:szCs w:val="20"/>
              </w:rPr>
            </w:pPr>
            <w:r w:rsidRPr="009114E1">
              <w:rPr>
                <w:rFonts w:ascii="Arial" w:hAnsi="Arial" w:cs="Arial"/>
                <w:sz w:val="20"/>
                <w:szCs w:val="20"/>
              </w:rPr>
              <w:t>Inizio prestazione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361B52" w:rsidRPr="009114E1" w:rsidRDefault="002741D9" w:rsidP="00F1170A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data_inizio_prestazione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361B52" w:rsidRPr="009114E1" w:rsidRDefault="00361B52" w:rsidP="00361B52">
            <w:pPr>
              <w:rPr>
                <w:rFonts w:ascii="Arial" w:hAnsi="Arial" w:cs="Arial"/>
                <w:sz w:val="20"/>
                <w:szCs w:val="20"/>
              </w:rPr>
            </w:pPr>
            <w:r w:rsidRPr="009114E1">
              <w:rPr>
                <w:rFonts w:ascii="Arial" w:hAnsi="Arial" w:cs="Arial"/>
                <w:sz w:val="20"/>
                <w:szCs w:val="20"/>
              </w:rPr>
              <w:t>Conclusione prestazione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361B52" w:rsidRPr="009114E1" w:rsidRDefault="002741D9" w:rsidP="00F1170A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data_fine_prestazione</w:t>
            </w:r>
            <w:proofErr w:type="spellEnd"/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}</w:t>
            </w:r>
          </w:p>
        </w:tc>
      </w:tr>
    </w:tbl>
    <w:p w:rsidR="00D61229" w:rsidRDefault="00D61229"/>
    <w:p w:rsidR="006D333F" w:rsidRPr="009619E8" w:rsidRDefault="006D333F" w:rsidP="006D333F">
      <w:pPr>
        <w:spacing w:line="360" w:lineRule="auto"/>
        <w:rPr>
          <w:rFonts w:ascii="Arial" w:hAnsi="Arial" w:cs="Arial"/>
          <w:sz w:val="20"/>
          <w:szCs w:val="20"/>
        </w:rPr>
      </w:pPr>
    </w:p>
    <w:p w:rsidR="009114E1" w:rsidRDefault="006D333F" w:rsidP="009114E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114E1">
        <w:rPr>
          <w:rFonts w:ascii="Arial" w:hAnsi="Arial" w:cs="Arial"/>
          <w:b/>
          <w:bCs/>
          <w:sz w:val="20"/>
          <w:szCs w:val="20"/>
        </w:rPr>
        <w:t xml:space="preserve">Il sottoscritto </w:t>
      </w:r>
      <w:r w:rsidR="002741D9" w:rsidRPr="00294D34">
        <w:rPr>
          <w:rFonts w:ascii="Arial" w:hAnsi="Arial" w:cs="Arial"/>
          <w:sz w:val="20"/>
          <w:szCs w:val="20"/>
          <w:highlight w:val="yellow"/>
        </w:rPr>
        <w:t>${</w:t>
      </w:r>
      <w:proofErr w:type="spellStart"/>
      <w:r w:rsidR="002741D9" w:rsidRPr="00294D34">
        <w:rPr>
          <w:rFonts w:ascii="Arial" w:hAnsi="Arial" w:cs="Arial"/>
          <w:sz w:val="20"/>
          <w:szCs w:val="20"/>
          <w:highlight w:val="yellow"/>
        </w:rPr>
        <w:t>rup_nome</w:t>
      </w:r>
      <w:proofErr w:type="spellEnd"/>
      <w:r w:rsidR="002741D9" w:rsidRPr="00294D34">
        <w:rPr>
          <w:rFonts w:ascii="Arial" w:hAnsi="Arial" w:cs="Arial"/>
          <w:sz w:val="20"/>
          <w:szCs w:val="20"/>
          <w:highlight w:val="yellow"/>
        </w:rPr>
        <w:t>}</w:t>
      </w:r>
      <w:r w:rsidR="002741D9">
        <w:rPr>
          <w:rFonts w:ascii="Arial" w:hAnsi="Arial" w:cs="Arial"/>
          <w:sz w:val="20"/>
          <w:szCs w:val="20"/>
        </w:rPr>
        <w:t xml:space="preserve"> </w:t>
      </w:r>
      <w:r w:rsidRPr="009114E1">
        <w:rPr>
          <w:rFonts w:ascii="Arial" w:hAnsi="Arial" w:cs="Arial"/>
          <w:b/>
          <w:bCs/>
          <w:sz w:val="20"/>
          <w:szCs w:val="20"/>
        </w:rPr>
        <w:t>in qualità di Responsabile Unico del Procedimento dichiara che:</w:t>
      </w:r>
    </w:p>
    <w:p w:rsidR="006D333F" w:rsidRPr="002741D9" w:rsidRDefault="006D333F" w:rsidP="009114E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867D46">
        <w:rPr>
          <w:rFonts w:ascii="Arial" w:hAnsi="Arial" w:cs="Arial"/>
          <w:sz w:val="20"/>
          <w:szCs w:val="20"/>
        </w:rPr>
        <w:t xml:space="preserve">i servizi indicati sono stati eseguiti in conformità </w:t>
      </w:r>
      <w:r w:rsidR="002527F9">
        <w:rPr>
          <w:rFonts w:ascii="Arial" w:hAnsi="Arial" w:cs="Arial"/>
          <w:sz w:val="20"/>
          <w:szCs w:val="20"/>
        </w:rPr>
        <w:t>alla lettera di affidamento del</w:t>
      </w:r>
      <w:r w:rsidR="00E21D42">
        <w:rPr>
          <w:rFonts w:ascii="Arial" w:hAnsi="Arial" w:cs="Arial"/>
          <w:sz w:val="20"/>
          <w:szCs w:val="20"/>
        </w:rPr>
        <w:t xml:space="preserve">le attività prot. n. </w:t>
      </w:r>
      <w:r w:rsidR="002741D9" w:rsidRPr="00A15E46">
        <w:rPr>
          <w:rFonts w:ascii="TT Hoves" w:hAnsi="TT Hoves" w:cs="Arial"/>
          <w:sz w:val="20"/>
          <w:szCs w:val="20"/>
        </w:rPr>
        <w:t>${</w:t>
      </w:r>
      <w:proofErr w:type="spellStart"/>
      <w:r w:rsidR="002741D9" w:rsidRPr="00A15E46">
        <w:rPr>
          <w:rFonts w:ascii="TT Hoves" w:hAnsi="TT Hoves" w:cs="Arial"/>
          <w:sz w:val="20"/>
          <w:szCs w:val="20"/>
        </w:rPr>
        <w:t>riferimento_contratto</w:t>
      </w:r>
      <w:proofErr w:type="spellEnd"/>
      <w:r w:rsidR="002741D9" w:rsidRPr="00A15E46">
        <w:rPr>
          <w:rFonts w:ascii="TT Hoves" w:hAnsi="TT Hoves" w:cs="Arial"/>
          <w:sz w:val="20"/>
          <w:szCs w:val="20"/>
        </w:rPr>
        <w:t>}</w:t>
      </w:r>
      <w:r w:rsidR="002741D9">
        <w:rPr>
          <w:rFonts w:ascii="TT Hoves" w:hAnsi="TT Hoves" w:cs="Arial"/>
          <w:sz w:val="20"/>
          <w:szCs w:val="20"/>
        </w:rPr>
        <w:t>;</w:t>
      </w:r>
    </w:p>
    <w:p w:rsidR="009114E1" w:rsidRDefault="009114E1" w:rsidP="009114E1">
      <w:pPr>
        <w:pStyle w:val="Paragrafoelenco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:rsidR="006D333F" w:rsidRDefault="000C7055" w:rsidP="009114E1">
      <w:pPr>
        <w:pStyle w:val="Paragrafoelenco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gli elaborati richiesti da contratto </w:t>
      </w:r>
      <w:r w:rsidR="006D333F" w:rsidRPr="00867D46">
        <w:rPr>
          <w:rFonts w:ascii="Arial" w:hAnsi="Arial" w:cs="Arial"/>
          <w:sz w:val="20"/>
          <w:szCs w:val="20"/>
        </w:rPr>
        <w:t>sono stati presentati nelle tempistiche fissate dal medesimo</w:t>
      </w:r>
      <w:r w:rsidR="009114E1">
        <w:rPr>
          <w:rFonts w:ascii="Arial" w:hAnsi="Arial" w:cs="Arial"/>
          <w:sz w:val="20"/>
          <w:szCs w:val="20"/>
        </w:rPr>
        <w:t>;</w:t>
      </w:r>
    </w:p>
    <w:p w:rsidR="009114E1" w:rsidRDefault="009114E1" w:rsidP="009114E1">
      <w:pPr>
        <w:pStyle w:val="Paragrafoelenco"/>
        <w:spacing w:line="276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:rsidR="003B1E20" w:rsidRPr="009114E1" w:rsidRDefault="009114E1" w:rsidP="009114E1">
      <w:pPr>
        <w:pStyle w:val="Paragrafoelenco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in merito all’a</w:t>
      </w:r>
      <w:r w:rsidR="003B1E20" w:rsidRPr="009114E1">
        <w:rPr>
          <w:rFonts w:ascii="Arial" w:hAnsi="Arial" w:cs="Arial"/>
          <w:b/>
          <w:bCs/>
          <w:sz w:val="20"/>
          <w:szCs w:val="20"/>
        </w:rPr>
        <w:t>ssenza di Contenziosi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 w:rsidR="003B1E20" w:rsidRPr="009114E1">
        <w:rPr>
          <w:rFonts w:ascii="Arial" w:hAnsi="Arial" w:cs="Arial"/>
          <w:sz w:val="20"/>
          <w:szCs w:val="20"/>
        </w:rPr>
        <w:t>che i servizi sono stati resi nel rispetto delle normative vigenti e senza che siano sorti contenziosi con il committente o con altri soggetti coinvolti.</w:t>
      </w:r>
    </w:p>
    <w:p w:rsidR="00BE6B26" w:rsidRDefault="00BE6B26" w:rsidP="006D333F">
      <w:pPr>
        <w:tabs>
          <w:tab w:val="center" w:pos="7938"/>
        </w:tabs>
        <w:outlineLvl w:val="0"/>
        <w:rPr>
          <w:rFonts w:ascii="Arial" w:hAnsi="Arial" w:cs="Arial"/>
          <w:sz w:val="20"/>
          <w:szCs w:val="22"/>
        </w:rPr>
      </w:pPr>
    </w:p>
    <w:p w:rsidR="00BE6B26" w:rsidRDefault="006D333F" w:rsidP="00BE6B26">
      <w:pPr>
        <w:tabs>
          <w:tab w:val="center" w:pos="7938"/>
        </w:tabs>
        <w:outlineLvl w:val="0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 xml:space="preserve">Il </w:t>
      </w:r>
      <w:r w:rsidR="009114E1">
        <w:rPr>
          <w:rFonts w:ascii="Arial" w:hAnsi="Arial" w:cs="Arial"/>
          <w:sz w:val="20"/>
          <w:szCs w:val="22"/>
        </w:rPr>
        <w:t>Dichiarante</w:t>
      </w:r>
      <w:r>
        <w:rPr>
          <w:rFonts w:ascii="Arial" w:hAnsi="Arial" w:cs="Arial"/>
          <w:sz w:val="20"/>
          <w:szCs w:val="22"/>
        </w:rPr>
        <w:t xml:space="preserve"> </w:t>
      </w:r>
      <w:r w:rsidRPr="006F44A3">
        <w:rPr>
          <w:rFonts w:ascii="Arial" w:hAnsi="Arial" w:cs="Arial"/>
          <w:sz w:val="20"/>
          <w:szCs w:val="22"/>
        </w:rPr>
        <w:tab/>
      </w:r>
      <w:r w:rsidR="002741D9" w:rsidRPr="00294D34">
        <w:rPr>
          <w:rFonts w:ascii="Arial" w:hAnsi="Arial" w:cs="Arial"/>
          <w:sz w:val="20"/>
          <w:szCs w:val="22"/>
        </w:rPr>
        <w:t>${</w:t>
      </w:r>
      <w:proofErr w:type="spellStart"/>
      <w:r w:rsidR="002741D9" w:rsidRPr="00294D34">
        <w:rPr>
          <w:rFonts w:ascii="Arial" w:hAnsi="Arial" w:cs="Arial"/>
          <w:sz w:val="20"/>
          <w:szCs w:val="22"/>
        </w:rPr>
        <w:t>rup_nome</w:t>
      </w:r>
      <w:proofErr w:type="spellEnd"/>
      <w:r w:rsidR="002741D9" w:rsidRPr="00294D34">
        <w:rPr>
          <w:rFonts w:ascii="Arial" w:hAnsi="Arial" w:cs="Arial"/>
          <w:sz w:val="20"/>
          <w:szCs w:val="22"/>
        </w:rPr>
        <w:t>}</w:t>
      </w:r>
    </w:p>
    <w:p w:rsidR="00A20A2A" w:rsidRPr="00BE6B26" w:rsidRDefault="006D333F" w:rsidP="00BE6B26">
      <w:pPr>
        <w:tabs>
          <w:tab w:val="center" w:pos="7938"/>
        </w:tabs>
        <w:outlineLvl w:val="0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i/>
          <w:sz w:val="17"/>
          <w:szCs w:val="17"/>
          <w:lang w:eastAsia="it-IT"/>
        </w:rPr>
        <w:tab/>
      </w:r>
      <w:r w:rsidRPr="008218F8">
        <w:rPr>
          <w:rFonts w:ascii="Arial" w:hAnsi="Arial" w:cs="Arial"/>
          <w:i/>
          <w:sz w:val="17"/>
          <w:szCs w:val="17"/>
          <w:lang w:eastAsia="it-IT"/>
        </w:rPr>
        <w:t>firmato digitalmente ai sensi del d.lgs. 82/2005</w:t>
      </w:r>
    </w:p>
    <w:p w:rsidR="00EE4DAA" w:rsidRDefault="00EE4DAA" w:rsidP="009619E8">
      <w:pPr>
        <w:tabs>
          <w:tab w:val="center" w:pos="7938"/>
        </w:tabs>
        <w:outlineLvl w:val="0"/>
        <w:rPr>
          <w:rFonts w:ascii="Arial" w:hAnsi="Arial" w:cs="Arial"/>
          <w:i/>
          <w:sz w:val="17"/>
          <w:szCs w:val="17"/>
          <w:lang w:eastAsia="it-IT"/>
        </w:rPr>
      </w:pPr>
    </w:p>
    <w:p w:rsidR="004868FA" w:rsidRPr="00EE7B45" w:rsidRDefault="00EE4DAA" w:rsidP="009619E8">
      <w:pPr>
        <w:tabs>
          <w:tab w:val="center" w:pos="7938"/>
        </w:tabs>
        <w:outlineLvl w:val="0"/>
        <w:rPr>
          <w:rFonts w:ascii="Arial" w:hAnsi="Arial" w:cs="Arial"/>
          <w:sz w:val="20"/>
          <w:szCs w:val="20"/>
          <w:lang w:eastAsia="it-IT"/>
        </w:rPr>
      </w:pPr>
      <w:r>
        <w:rPr>
          <w:rFonts w:ascii="Arial" w:hAnsi="Arial" w:cs="Arial"/>
          <w:i/>
          <w:sz w:val="16"/>
          <w:szCs w:val="16"/>
        </w:rPr>
        <w:t>i</w:t>
      </w:r>
      <w:r w:rsidR="006D333F" w:rsidRPr="009619E8">
        <w:rPr>
          <w:rFonts w:ascii="Arial" w:hAnsi="Arial" w:cs="Arial"/>
          <w:i/>
          <w:sz w:val="16"/>
          <w:szCs w:val="16"/>
        </w:rPr>
        <w:t>nformativa ai sensi dell’art. 10 della legge 675/1996: i dati riportati sono prescritti dalle disposizioni vigenti ai fini del procedimento per il quale sono richiesti e verranno utilizzati esclusivament</w:t>
      </w:r>
      <w:r w:rsidR="009619E8">
        <w:rPr>
          <w:rFonts w:ascii="Arial" w:hAnsi="Arial" w:cs="Arial"/>
          <w:i/>
          <w:sz w:val="16"/>
          <w:szCs w:val="16"/>
        </w:rPr>
        <w:t>e per tale scopo.</w:t>
      </w:r>
    </w:p>
    <w:sectPr w:rsidR="004868FA" w:rsidRPr="00EE7B45" w:rsidSect="00C2002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709" w:right="1128" w:bottom="1560" w:left="1134" w:header="709" w:footer="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2C0F" w:rsidRDefault="00342C0F">
      <w:r>
        <w:separator/>
      </w:r>
    </w:p>
  </w:endnote>
  <w:endnote w:type="continuationSeparator" w:id="0">
    <w:p w:rsidR="00342C0F" w:rsidRDefault="00342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T Hoves">
    <w:panose1 w:val="02000503030000020004"/>
    <w:charset w:val="00"/>
    <w:family w:val="auto"/>
    <w:pitch w:val="variable"/>
    <w:sig w:usb0="A000027F" w:usb1="5000A4F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D09B9" w:rsidRDefault="00E00101" w:rsidP="00A84D39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 w:rsidR="00D435B9"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:rsidR="00ED09B9" w:rsidRDefault="00ED09B9" w:rsidP="00A84D39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D09B9" w:rsidRPr="00A66B19" w:rsidRDefault="00E00101" w:rsidP="00A84D39">
    <w:pPr>
      <w:pStyle w:val="Pidipagina"/>
      <w:framePr w:wrap="around" w:vAnchor="text" w:hAnchor="margin" w:xAlign="right" w:y="1"/>
      <w:rPr>
        <w:rStyle w:val="Numeropagina"/>
      </w:rPr>
    </w:pPr>
    <w:r w:rsidRPr="00A66B19">
      <w:rPr>
        <w:rStyle w:val="Numeropagina"/>
        <w:sz w:val="16"/>
        <w:szCs w:val="16"/>
      </w:rPr>
      <w:fldChar w:fldCharType="begin"/>
    </w:r>
    <w:r w:rsidR="00D435B9" w:rsidRPr="00A66B19">
      <w:rPr>
        <w:rStyle w:val="Numeropagina"/>
        <w:rFonts w:ascii="Arial" w:hAnsi="Arial"/>
        <w:sz w:val="16"/>
        <w:szCs w:val="16"/>
      </w:rPr>
      <w:instrText xml:space="preserve">PAGE  </w:instrText>
    </w:r>
    <w:r w:rsidRPr="00A66B19">
      <w:rPr>
        <w:rStyle w:val="Numeropagina"/>
        <w:sz w:val="16"/>
        <w:szCs w:val="16"/>
      </w:rPr>
      <w:fldChar w:fldCharType="separate"/>
    </w:r>
    <w:r w:rsidR="00E21D42">
      <w:rPr>
        <w:rStyle w:val="Numeropagina"/>
        <w:rFonts w:ascii="Arial" w:hAnsi="Arial"/>
        <w:noProof/>
        <w:sz w:val="16"/>
        <w:szCs w:val="16"/>
      </w:rPr>
      <w:t>3</w:t>
    </w:r>
    <w:r w:rsidRPr="00A66B19">
      <w:rPr>
        <w:rStyle w:val="Numeropagina"/>
        <w:sz w:val="16"/>
        <w:szCs w:val="16"/>
      </w:rPr>
      <w:fldChar w:fldCharType="end"/>
    </w:r>
  </w:p>
  <w:tbl>
    <w:tblPr>
      <w:tblW w:w="0" w:type="auto"/>
      <w:tblInd w:w="-214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9782"/>
    </w:tblGrid>
    <w:tr w:rsidR="00BB21D0" w:rsidRPr="00005808" w:rsidTr="00C2002E">
      <w:trPr>
        <w:trHeight w:val="304"/>
      </w:trPr>
      <w:tc>
        <w:tcPr>
          <w:tcW w:w="9782" w:type="dxa"/>
          <w:tcBorders>
            <w:top w:val="single" w:sz="4" w:space="0" w:color="auto"/>
          </w:tcBorders>
        </w:tcPr>
        <w:p w:rsidR="00BB21D0" w:rsidRPr="006560F6" w:rsidRDefault="00BB21D0" w:rsidP="00ED313F">
          <w:pPr>
            <w:tabs>
              <w:tab w:val="center" w:pos="7938"/>
            </w:tabs>
            <w:outlineLvl w:val="0"/>
            <w:rPr>
              <w:rFonts w:ascii="Arial" w:hAnsi="Arial" w:cs="Arial"/>
              <w:color w:val="000000"/>
              <w:sz w:val="16"/>
              <w:szCs w:val="16"/>
            </w:rPr>
          </w:pPr>
        </w:p>
      </w:tc>
    </w:tr>
  </w:tbl>
  <w:p w:rsidR="00ED09B9" w:rsidRDefault="00ED09B9" w:rsidP="00BB21D0">
    <w:pPr>
      <w:pStyle w:val="Pidipagin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5040" w:rsidRDefault="0049504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2C0F" w:rsidRDefault="00342C0F">
      <w:r>
        <w:separator/>
      </w:r>
    </w:p>
  </w:footnote>
  <w:footnote w:type="continuationSeparator" w:id="0">
    <w:p w:rsidR="00342C0F" w:rsidRDefault="00342C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2" w:type="dxa"/>
      <w:tblInd w:w="-1239" w:type="dxa"/>
      <w:tblBorders>
        <w:bottom w:val="single" w:sz="2" w:space="0" w:color="B23021"/>
      </w:tblBorders>
      <w:tblLayout w:type="fixed"/>
      <w:tblLook w:val="00A0" w:firstRow="1" w:lastRow="0" w:firstColumn="1" w:lastColumn="0" w:noHBand="0" w:noVBand="0"/>
    </w:tblPr>
    <w:tblGrid>
      <w:gridCol w:w="1238"/>
      <w:gridCol w:w="3825"/>
      <w:gridCol w:w="6009"/>
    </w:tblGrid>
    <w:tr w:rsidR="006560F6" w:rsidTr="00BE6B26">
      <w:trPr>
        <w:trHeight w:val="845"/>
      </w:trPr>
      <w:tc>
        <w:tcPr>
          <w:tcW w:w="1238" w:type="dxa"/>
        </w:tcPr>
        <w:p w:rsidR="006560F6" w:rsidRPr="00117E48" w:rsidRDefault="006560F6" w:rsidP="006560F6">
          <w:pPr>
            <w:pStyle w:val="NormalParagraphStyle"/>
            <w:ind w:hanging="760"/>
            <w:rPr>
              <w:rFonts w:ascii="Arial" w:hAnsi="Arial"/>
              <w:b/>
              <w:sz w:val="17"/>
              <w:szCs w:val="17"/>
            </w:rPr>
          </w:pPr>
          <w:r w:rsidRPr="00117E48">
            <w:rPr>
              <w:rFonts w:ascii="Arial" w:hAnsi="Arial"/>
              <w:b/>
              <w:sz w:val="17"/>
              <w:szCs w:val="17"/>
            </w:rPr>
            <w:softHyphen/>
          </w:r>
        </w:p>
      </w:tc>
      <w:tc>
        <w:tcPr>
          <w:tcW w:w="3825" w:type="dxa"/>
        </w:tcPr>
        <w:p w:rsidR="006560F6" w:rsidRPr="004D24BE" w:rsidRDefault="006560F6" w:rsidP="00BE6B26">
          <w:pPr>
            <w:tabs>
              <w:tab w:val="left" w:pos="4880"/>
            </w:tabs>
            <w:rPr>
              <w:rFonts w:ascii="Arial" w:hAnsi="Arial" w:cs="Arial"/>
            </w:rPr>
          </w:pPr>
          <w:r>
            <w:rPr>
              <w:rFonts w:ascii="Arial" w:hAnsi="Arial" w:cs="Arial"/>
            </w:rPr>
            <w:t>INTESTAZIONE COMMITTENTE</w:t>
          </w:r>
        </w:p>
      </w:tc>
      <w:tc>
        <w:tcPr>
          <w:tcW w:w="6009" w:type="dxa"/>
        </w:tcPr>
        <w:p w:rsidR="006560F6" w:rsidRPr="00117E48" w:rsidRDefault="006560F6" w:rsidP="006560F6">
          <w:pPr>
            <w:ind w:left="1454"/>
            <w:jc w:val="center"/>
          </w:pPr>
        </w:p>
      </w:tc>
    </w:tr>
  </w:tbl>
  <w:p w:rsidR="00737F3F" w:rsidRDefault="00737F3F" w:rsidP="00737F3F">
    <w:pPr>
      <w:tabs>
        <w:tab w:val="center" w:pos="4153"/>
        <w:tab w:val="right" w:pos="830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2" w:type="dxa"/>
      <w:tblInd w:w="-1239" w:type="dxa"/>
      <w:tblBorders>
        <w:bottom w:val="single" w:sz="2" w:space="0" w:color="B23021"/>
      </w:tblBorders>
      <w:tblLayout w:type="fixed"/>
      <w:tblLook w:val="00A0" w:firstRow="1" w:lastRow="0" w:firstColumn="1" w:lastColumn="0" w:noHBand="0" w:noVBand="0"/>
    </w:tblPr>
    <w:tblGrid>
      <w:gridCol w:w="1238"/>
      <w:gridCol w:w="3825"/>
      <w:gridCol w:w="6009"/>
    </w:tblGrid>
    <w:tr w:rsidR="001865D2" w:rsidTr="006560F6">
      <w:trPr>
        <w:trHeight w:val="1138"/>
      </w:trPr>
      <w:tc>
        <w:tcPr>
          <w:tcW w:w="1238" w:type="dxa"/>
        </w:tcPr>
        <w:p w:rsidR="001865D2" w:rsidRPr="00117E48" w:rsidRDefault="001865D2" w:rsidP="001865D2">
          <w:pPr>
            <w:pStyle w:val="NormalParagraphStyle"/>
            <w:ind w:hanging="760"/>
            <w:rPr>
              <w:rFonts w:ascii="Arial" w:hAnsi="Arial"/>
              <w:b/>
              <w:sz w:val="17"/>
              <w:szCs w:val="17"/>
            </w:rPr>
          </w:pPr>
          <w:r w:rsidRPr="00117E48">
            <w:rPr>
              <w:rFonts w:ascii="Arial" w:hAnsi="Arial"/>
              <w:b/>
              <w:sz w:val="17"/>
              <w:szCs w:val="17"/>
            </w:rPr>
            <w:softHyphen/>
          </w:r>
        </w:p>
      </w:tc>
      <w:tc>
        <w:tcPr>
          <w:tcW w:w="3825" w:type="dxa"/>
        </w:tcPr>
        <w:p w:rsidR="001865D2" w:rsidRPr="00777D69" w:rsidRDefault="001865D2" w:rsidP="001865D2">
          <w:pPr>
            <w:tabs>
              <w:tab w:val="right" w:pos="5554"/>
            </w:tabs>
            <w:rPr>
              <w:rFonts w:ascii="Arial" w:hAnsi="Arial" w:cs="Arial"/>
            </w:rPr>
          </w:pPr>
          <w:r w:rsidRPr="00777D69">
            <w:rPr>
              <w:rFonts w:ascii="Arial" w:hAnsi="Arial" w:cs="Arial"/>
            </w:rPr>
            <w:tab/>
          </w:r>
        </w:p>
        <w:p w:rsidR="001865D2" w:rsidRPr="00777D69" w:rsidRDefault="006560F6" w:rsidP="001865D2">
          <w:pPr>
            <w:tabs>
              <w:tab w:val="left" w:pos="4880"/>
            </w:tabs>
            <w:rPr>
              <w:rFonts w:ascii="Arial" w:hAnsi="Arial" w:cs="Arial"/>
            </w:rPr>
          </w:pPr>
          <w:r>
            <w:rPr>
              <w:rFonts w:ascii="Arial" w:hAnsi="Arial" w:cs="Arial"/>
            </w:rPr>
            <w:t>INTESTAZIONE COMMITTENTE</w:t>
          </w:r>
        </w:p>
        <w:p w:rsidR="001865D2" w:rsidRPr="004D24BE" w:rsidRDefault="001865D2" w:rsidP="001865D2">
          <w:pPr>
            <w:jc w:val="center"/>
            <w:rPr>
              <w:rFonts w:ascii="Arial" w:hAnsi="Arial" w:cs="Arial"/>
            </w:rPr>
          </w:pPr>
        </w:p>
      </w:tc>
      <w:tc>
        <w:tcPr>
          <w:tcW w:w="6009" w:type="dxa"/>
        </w:tcPr>
        <w:p w:rsidR="001865D2" w:rsidRPr="00117E48" w:rsidRDefault="001865D2" w:rsidP="001865D2">
          <w:pPr>
            <w:ind w:left="1454"/>
            <w:jc w:val="center"/>
          </w:pPr>
        </w:p>
      </w:tc>
    </w:tr>
  </w:tbl>
  <w:p w:rsidR="00ED09B9" w:rsidRPr="00FE6531" w:rsidRDefault="00ED09B9" w:rsidP="00A84D3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DA47F8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0F1047"/>
    <w:multiLevelType w:val="hybridMultilevel"/>
    <w:tmpl w:val="C64E3238"/>
    <w:lvl w:ilvl="0" w:tplc="A4106BF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8733D"/>
    <w:multiLevelType w:val="hybridMultilevel"/>
    <w:tmpl w:val="DEA62E9E"/>
    <w:lvl w:ilvl="0" w:tplc="94342F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03DA2"/>
    <w:multiLevelType w:val="multilevel"/>
    <w:tmpl w:val="8748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752384"/>
    <w:multiLevelType w:val="multilevel"/>
    <w:tmpl w:val="6E0C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0143CD"/>
    <w:multiLevelType w:val="multilevel"/>
    <w:tmpl w:val="B88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7A4E81"/>
    <w:multiLevelType w:val="hybridMultilevel"/>
    <w:tmpl w:val="F3D82FCC"/>
    <w:lvl w:ilvl="0" w:tplc="0410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3C345FCC"/>
    <w:multiLevelType w:val="hybridMultilevel"/>
    <w:tmpl w:val="D73A4D46"/>
    <w:lvl w:ilvl="0" w:tplc="A4106BFA">
      <w:numFmt w:val="bullet"/>
      <w:lvlText w:val="-"/>
      <w:lvlJc w:val="left"/>
      <w:pPr>
        <w:ind w:left="774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3C971AD3"/>
    <w:multiLevelType w:val="multilevel"/>
    <w:tmpl w:val="7B60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7B5D5F"/>
    <w:multiLevelType w:val="multilevel"/>
    <w:tmpl w:val="2036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AB66FC"/>
    <w:multiLevelType w:val="multilevel"/>
    <w:tmpl w:val="2F7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A6475E"/>
    <w:multiLevelType w:val="multilevel"/>
    <w:tmpl w:val="4D46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CE46A9"/>
    <w:multiLevelType w:val="hybridMultilevel"/>
    <w:tmpl w:val="FAD45292"/>
    <w:lvl w:ilvl="0" w:tplc="A4106BF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2A59DA"/>
    <w:multiLevelType w:val="hybridMultilevel"/>
    <w:tmpl w:val="323CB028"/>
    <w:lvl w:ilvl="0" w:tplc="0410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76130628"/>
    <w:multiLevelType w:val="hybridMultilevel"/>
    <w:tmpl w:val="9E2C7CDE"/>
    <w:lvl w:ilvl="0" w:tplc="F178415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481365">
    <w:abstractNumId w:val="0"/>
  </w:num>
  <w:num w:numId="2" w16cid:durableId="2109352113">
    <w:abstractNumId w:val="1"/>
  </w:num>
  <w:num w:numId="3" w16cid:durableId="937719540">
    <w:abstractNumId w:val="12"/>
  </w:num>
  <w:num w:numId="4" w16cid:durableId="822501884">
    <w:abstractNumId w:val="7"/>
  </w:num>
  <w:num w:numId="5" w16cid:durableId="1381632430">
    <w:abstractNumId w:val="2"/>
  </w:num>
  <w:num w:numId="6" w16cid:durableId="53310000">
    <w:abstractNumId w:val="13"/>
  </w:num>
  <w:num w:numId="7" w16cid:durableId="1848787717">
    <w:abstractNumId w:val="6"/>
  </w:num>
  <w:num w:numId="8" w16cid:durableId="1691253458">
    <w:abstractNumId w:val="9"/>
  </w:num>
  <w:num w:numId="9" w16cid:durableId="268512267">
    <w:abstractNumId w:val="14"/>
  </w:num>
  <w:num w:numId="10" w16cid:durableId="203562393">
    <w:abstractNumId w:val="10"/>
  </w:num>
  <w:num w:numId="11" w16cid:durableId="278801751">
    <w:abstractNumId w:val="5"/>
  </w:num>
  <w:num w:numId="12" w16cid:durableId="1272780088">
    <w:abstractNumId w:val="3"/>
  </w:num>
  <w:num w:numId="13" w16cid:durableId="195244125">
    <w:abstractNumId w:val="4"/>
  </w:num>
  <w:num w:numId="14" w16cid:durableId="1238787276">
    <w:abstractNumId w:val="11"/>
  </w:num>
  <w:num w:numId="15" w16cid:durableId="1131834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0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f7f7f7,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46"/>
    <w:rsid w:val="0000007C"/>
    <w:rsid w:val="000022D4"/>
    <w:rsid w:val="0002436C"/>
    <w:rsid w:val="00043CDF"/>
    <w:rsid w:val="00057C6E"/>
    <w:rsid w:val="00073AEB"/>
    <w:rsid w:val="00074666"/>
    <w:rsid w:val="0007473E"/>
    <w:rsid w:val="000B006F"/>
    <w:rsid w:val="000C7055"/>
    <w:rsid w:val="000C77D1"/>
    <w:rsid w:val="000D511F"/>
    <w:rsid w:val="000E6F0E"/>
    <w:rsid w:val="00104EC9"/>
    <w:rsid w:val="001354E7"/>
    <w:rsid w:val="00145862"/>
    <w:rsid w:val="00154326"/>
    <w:rsid w:val="0017365F"/>
    <w:rsid w:val="00186598"/>
    <w:rsid w:val="001865D2"/>
    <w:rsid w:val="00192CB7"/>
    <w:rsid w:val="001A497E"/>
    <w:rsid w:val="001A65C8"/>
    <w:rsid w:val="001B7E86"/>
    <w:rsid w:val="001C18AE"/>
    <w:rsid w:val="001D4C41"/>
    <w:rsid w:val="001D5CAF"/>
    <w:rsid w:val="001E2B82"/>
    <w:rsid w:val="00222C95"/>
    <w:rsid w:val="00222F78"/>
    <w:rsid w:val="002244D9"/>
    <w:rsid w:val="002311FA"/>
    <w:rsid w:val="0024468A"/>
    <w:rsid w:val="00245734"/>
    <w:rsid w:val="00252099"/>
    <w:rsid w:val="002527F9"/>
    <w:rsid w:val="002741D9"/>
    <w:rsid w:val="00291239"/>
    <w:rsid w:val="002919ED"/>
    <w:rsid w:val="002B36F9"/>
    <w:rsid w:val="002B73D4"/>
    <w:rsid w:val="002D222C"/>
    <w:rsid w:val="002E5764"/>
    <w:rsid w:val="00342C0F"/>
    <w:rsid w:val="0036007A"/>
    <w:rsid w:val="00361B52"/>
    <w:rsid w:val="00364598"/>
    <w:rsid w:val="00364B7B"/>
    <w:rsid w:val="0036670C"/>
    <w:rsid w:val="00392BAF"/>
    <w:rsid w:val="0039544C"/>
    <w:rsid w:val="003B1E20"/>
    <w:rsid w:val="003C762E"/>
    <w:rsid w:val="003D6155"/>
    <w:rsid w:val="003D6A70"/>
    <w:rsid w:val="003D6AA4"/>
    <w:rsid w:val="003E3408"/>
    <w:rsid w:val="0040119D"/>
    <w:rsid w:val="0042222C"/>
    <w:rsid w:val="00426705"/>
    <w:rsid w:val="00437262"/>
    <w:rsid w:val="00437763"/>
    <w:rsid w:val="004401A7"/>
    <w:rsid w:val="0044186F"/>
    <w:rsid w:val="004521A2"/>
    <w:rsid w:val="00455BDC"/>
    <w:rsid w:val="00482969"/>
    <w:rsid w:val="004868FA"/>
    <w:rsid w:val="0049085F"/>
    <w:rsid w:val="00495040"/>
    <w:rsid w:val="004C3ADE"/>
    <w:rsid w:val="004E4F69"/>
    <w:rsid w:val="00511532"/>
    <w:rsid w:val="0051603E"/>
    <w:rsid w:val="00521291"/>
    <w:rsid w:val="005517B0"/>
    <w:rsid w:val="00563E01"/>
    <w:rsid w:val="005648C3"/>
    <w:rsid w:val="00567139"/>
    <w:rsid w:val="005846C4"/>
    <w:rsid w:val="005862B8"/>
    <w:rsid w:val="00587F00"/>
    <w:rsid w:val="005A10B9"/>
    <w:rsid w:val="005A3027"/>
    <w:rsid w:val="005C3BD7"/>
    <w:rsid w:val="005E51C1"/>
    <w:rsid w:val="005E535D"/>
    <w:rsid w:val="0060184B"/>
    <w:rsid w:val="006321A8"/>
    <w:rsid w:val="0064164E"/>
    <w:rsid w:val="00641D71"/>
    <w:rsid w:val="00643D70"/>
    <w:rsid w:val="00650B04"/>
    <w:rsid w:val="006560F6"/>
    <w:rsid w:val="00670EE7"/>
    <w:rsid w:val="006836C6"/>
    <w:rsid w:val="00690803"/>
    <w:rsid w:val="00695255"/>
    <w:rsid w:val="006D333F"/>
    <w:rsid w:val="006E5AB3"/>
    <w:rsid w:val="006F4F66"/>
    <w:rsid w:val="006F7A12"/>
    <w:rsid w:val="00700230"/>
    <w:rsid w:val="007046DB"/>
    <w:rsid w:val="00710925"/>
    <w:rsid w:val="00711B7A"/>
    <w:rsid w:val="00731C3B"/>
    <w:rsid w:val="00737F3F"/>
    <w:rsid w:val="007524E3"/>
    <w:rsid w:val="00752FF5"/>
    <w:rsid w:val="0075625B"/>
    <w:rsid w:val="0075627C"/>
    <w:rsid w:val="007655A3"/>
    <w:rsid w:val="007907F6"/>
    <w:rsid w:val="00795681"/>
    <w:rsid w:val="007A322F"/>
    <w:rsid w:val="007A7B0A"/>
    <w:rsid w:val="007B52A7"/>
    <w:rsid w:val="007D0620"/>
    <w:rsid w:val="007F144F"/>
    <w:rsid w:val="00804C63"/>
    <w:rsid w:val="00822FEA"/>
    <w:rsid w:val="00832A97"/>
    <w:rsid w:val="00837A2D"/>
    <w:rsid w:val="00846EBC"/>
    <w:rsid w:val="00862DC6"/>
    <w:rsid w:val="00871549"/>
    <w:rsid w:val="00875743"/>
    <w:rsid w:val="00893937"/>
    <w:rsid w:val="008B2C23"/>
    <w:rsid w:val="008B5C37"/>
    <w:rsid w:val="008B6A9F"/>
    <w:rsid w:val="008D42AB"/>
    <w:rsid w:val="008E2F6D"/>
    <w:rsid w:val="008E6270"/>
    <w:rsid w:val="008F6712"/>
    <w:rsid w:val="009005BB"/>
    <w:rsid w:val="00902D59"/>
    <w:rsid w:val="0090793A"/>
    <w:rsid w:val="009114E1"/>
    <w:rsid w:val="00947592"/>
    <w:rsid w:val="009509EA"/>
    <w:rsid w:val="00950CF4"/>
    <w:rsid w:val="00956B1C"/>
    <w:rsid w:val="009619E8"/>
    <w:rsid w:val="00972A2F"/>
    <w:rsid w:val="009832A6"/>
    <w:rsid w:val="009A19AE"/>
    <w:rsid w:val="009A34D0"/>
    <w:rsid w:val="009C1746"/>
    <w:rsid w:val="009C77C8"/>
    <w:rsid w:val="009C7824"/>
    <w:rsid w:val="009D2285"/>
    <w:rsid w:val="009D47EF"/>
    <w:rsid w:val="009D4D28"/>
    <w:rsid w:val="009F1807"/>
    <w:rsid w:val="00A055C8"/>
    <w:rsid w:val="00A20A2A"/>
    <w:rsid w:val="00A66B19"/>
    <w:rsid w:val="00A84D39"/>
    <w:rsid w:val="00A87DA5"/>
    <w:rsid w:val="00A90C3F"/>
    <w:rsid w:val="00AB3FDC"/>
    <w:rsid w:val="00B03A2C"/>
    <w:rsid w:val="00B07696"/>
    <w:rsid w:val="00B12CEC"/>
    <w:rsid w:val="00B1650D"/>
    <w:rsid w:val="00B31738"/>
    <w:rsid w:val="00B56B47"/>
    <w:rsid w:val="00B57CB3"/>
    <w:rsid w:val="00B76052"/>
    <w:rsid w:val="00B96326"/>
    <w:rsid w:val="00BB21D0"/>
    <w:rsid w:val="00BE6B26"/>
    <w:rsid w:val="00BF167D"/>
    <w:rsid w:val="00BF4A7E"/>
    <w:rsid w:val="00C002AF"/>
    <w:rsid w:val="00C17B1A"/>
    <w:rsid w:val="00C2002E"/>
    <w:rsid w:val="00C229DC"/>
    <w:rsid w:val="00C40A89"/>
    <w:rsid w:val="00C45DCF"/>
    <w:rsid w:val="00C63954"/>
    <w:rsid w:val="00C6396D"/>
    <w:rsid w:val="00C66E85"/>
    <w:rsid w:val="00C7146B"/>
    <w:rsid w:val="00C90A4A"/>
    <w:rsid w:val="00C91B41"/>
    <w:rsid w:val="00C9747E"/>
    <w:rsid w:val="00CA32E9"/>
    <w:rsid w:val="00CB7CA5"/>
    <w:rsid w:val="00CE1043"/>
    <w:rsid w:val="00CE24B6"/>
    <w:rsid w:val="00D05043"/>
    <w:rsid w:val="00D051D3"/>
    <w:rsid w:val="00D14237"/>
    <w:rsid w:val="00D169AF"/>
    <w:rsid w:val="00D23FE8"/>
    <w:rsid w:val="00D33C0D"/>
    <w:rsid w:val="00D435B9"/>
    <w:rsid w:val="00D44326"/>
    <w:rsid w:val="00D5424B"/>
    <w:rsid w:val="00D56516"/>
    <w:rsid w:val="00D61229"/>
    <w:rsid w:val="00D75F13"/>
    <w:rsid w:val="00D82658"/>
    <w:rsid w:val="00DA24CB"/>
    <w:rsid w:val="00DB5275"/>
    <w:rsid w:val="00DF1A57"/>
    <w:rsid w:val="00DF1BFD"/>
    <w:rsid w:val="00E00101"/>
    <w:rsid w:val="00E203C9"/>
    <w:rsid w:val="00E21D42"/>
    <w:rsid w:val="00E34ABF"/>
    <w:rsid w:val="00E3593B"/>
    <w:rsid w:val="00E43120"/>
    <w:rsid w:val="00E52C31"/>
    <w:rsid w:val="00E62A85"/>
    <w:rsid w:val="00E7029E"/>
    <w:rsid w:val="00E75FC8"/>
    <w:rsid w:val="00E8587E"/>
    <w:rsid w:val="00E96BBA"/>
    <w:rsid w:val="00EB64FA"/>
    <w:rsid w:val="00EC1FC3"/>
    <w:rsid w:val="00EC7C20"/>
    <w:rsid w:val="00ED05FC"/>
    <w:rsid w:val="00ED09B9"/>
    <w:rsid w:val="00ED2EFB"/>
    <w:rsid w:val="00ED313F"/>
    <w:rsid w:val="00ED71A2"/>
    <w:rsid w:val="00EE3149"/>
    <w:rsid w:val="00EE4DAA"/>
    <w:rsid w:val="00EE7B45"/>
    <w:rsid w:val="00F1170A"/>
    <w:rsid w:val="00F1597A"/>
    <w:rsid w:val="00F24D95"/>
    <w:rsid w:val="00F44BF8"/>
    <w:rsid w:val="00F6513B"/>
    <w:rsid w:val="00FB1356"/>
    <w:rsid w:val="00FC2892"/>
    <w:rsid w:val="00FD2B42"/>
    <w:rsid w:val="00FD2F17"/>
    <w:rsid w:val="00FF52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7f7f7,white"/>
    </o:shapedefaults>
    <o:shapelayout v:ext="edit">
      <o:idmap v:ext="edit" data="2"/>
    </o:shapelayout>
  </w:shapeDefaults>
  <w:doNotEmbedSmartTags/>
  <w:decimalSymbol w:val=","/>
  <w:listSeparator w:val=";"/>
  <w14:docId w14:val="3E118F20"/>
  <w15:docId w15:val="{9E0A4528-B0AA-4C27-80A9-0FC29638F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2244D9"/>
    <w:rPr>
      <w:sz w:val="24"/>
      <w:szCs w:val="24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aliases w:val="Tabella senza bordi"/>
    <w:basedOn w:val="Tabellanormale"/>
    <w:rsid w:val="003650AA"/>
    <w:tblPr>
      <w:tblBorders>
        <w:insideH w:val="single" w:sz="4" w:space="0" w:color="auto"/>
      </w:tblBorders>
    </w:tblPr>
  </w:style>
  <w:style w:type="paragraph" w:customStyle="1" w:styleId="NormalParagraphStyle">
    <w:name w:val="NormalParagraphStyle"/>
    <w:basedOn w:val="Normale"/>
    <w:rsid w:val="00DE233C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/>
      <w:color w:val="000000"/>
    </w:rPr>
  </w:style>
  <w:style w:type="paragraph" w:styleId="Intestazione">
    <w:name w:val="header"/>
    <w:basedOn w:val="Normale"/>
    <w:rsid w:val="00D356CA"/>
    <w:pPr>
      <w:tabs>
        <w:tab w:val="center" w:pos="4153"/>
        <w:tab w:val="right" w:pos="8306"/>
      </w:tabs>
    </w:pPr>
  </w:style>
  <w:style w:type="paragraph" w:styleId="Pidipagina">
    <w:name w:val="footer"/>
    <w:basedOn w:val="Normale"/>
    <w:semiHidden/>
    <w:rsid w:val="00D356CA"/>
    <w:pPr>
      <w:tabs>
        <w:tab w:val="center" w:pos="4153"/>
        <w:tab w:val="right" w:pos="8306"/>
      </w:tabs>
    </w:pPr>
  </w:style>
  <w:style w:type="paragraph" w:customStyle="1" w:styleId="CorpoTestoUnipd">
    <w:name w:val="Corpo Testo Unipd"/>
    <w:basedOn w:val="Normale"/>
    <w:autoRedefine/>
    <w:rsid w:val="005A3027"/>
    <w:pPr>
      <w:spacing w:after="60" w:line="288" w:lineRule="auto"/>
      <w:jc w:val="center"/>
    </w:pPr>
    <w:rPr>
      <w:rFonts w:ascii="Arial" w:hAnsi="Arial" w:cs="Arial"/>
      <w:sz w:val="20"/>
      <w:szCs w:val="20"/>
      <w:lang w:eastAsia="it-IT"/>
    </w:rPr>
  </w:style>
  <w:style w:type="paragraph" w:styleId="Puntoelenco">
    <w:name w:val="List Bullet"/>
    <w:basedOn w:val="Normale"/>
    <w:autoRedefine/>
    <w:rsid w:val="002A477D"/>
    <w:pPr>
      <w:numPr>
        <w:numId w:val="1"/>
      </w:numPr>
    </w:pPr>
  </w:style>
  <w:style w:type="character" w:styleId="Numeropagina">
    <w:name w:val="page number"/>
    <w:basedOn w:val="Carpredefinitoparagrafo"/>
    <w:rsid w:val="006F44A3"/>
  </w:style>
  <w:style w:type="paragraph" w:customStyle="1" w:styleId="UnipdDecreta">
    <w:name w:val="Unipd Decreta"/>
    <w:basedOn w:val="Normale"/>
    <w:rsid w:val="00DB1446"/>
    <w:pPr>
      <w:jc w:val="center"/>
    </w:pPr>
    <w:rPr>
      <w:rFonts w:ascii="Arial" w:hAnsi="Arial" w:cs="Arial"/>
      <w:b/>
      <w:sz w:val="22"/>
      <w:szCs w:val="22"/>
      <w:lang w:eastAsia="it-IT"/>
    </w:rPr>
  </w:style>
  <w:style w:type="paragraph" w:customStyle="1" w:styleId="StileUnipdDecretaprima6ptdopo6pt">
    <w:name w:val="Stile Unipd Decreta + prima 6 pt  dopo 6 pt"/>
    <w:basedOn w:val="UnipdDecreta"/>
    <w:autoRedefine/>
    <w:rsid w:val="00DB1446"/>
    <w:pPr>
      <w:spacing w:before="240" w:after="240"/>
    </w:pPr>
    <w:rPr>
      <w:rFonts w:cs="Times New Roman"/>
      <w:bCs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27C4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027C46"/>
    <w:rPr>
      <w:rFonts w:ascii="Tahoma" w:hAnsi="Tahoma" w:cs="Tahoma"/>
      <w:sz w:val="16"/>
      <w:szCs w:val="16"/>
      <w:lang w:eastAsia="en-US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4D24BE"/>
    <w:rPr>
      <w:rFonts w:ascii="Lucida Grande" w:hAnsi="Lucida Grande"/>
    </w:rPr>
  </w:style>
  <w:style w:type="character" w:customStyle="1" w:styleId="MappadocumentoCarattere">
    <w:name w:val="Mappa documento Carattere"/>
    <w:link w:val="Mappadocumento"/>
    <w:uiPriority w:val="99"/>
    <w:semiHidden/>
    <w:rsid w:val="004D24BE"/>
    <w:rPr>
      <w:rFonts w:ascii="Lucida Grande" w:hAnsi="Lucida Grande"/>
      <w:sz w:val="24"/>
      <w:szCs w:val="24"/>
      <w:lang w:eastAsia="en-US"/>
    </w:rPr>
  </w:style>
  <w:style w:type="character" w:styleId="Collegamentoipertestuale">
    <w:name w:val="Hyperlink"/>
    <w:rsid w:val="00E3593B"/>
    <w:rPr>
      <w:color w:val="0000FF"/>
      <w:u w:val="single"/>
    </w:rPr>
  </w:style>
  <w:style w:type="character" w:styleId="Collegamentovisitato">
    <w:name w:val="FollowedHyperlink"/>
    <w:rsid w:val="006F4F66"/>
    <w:rPr>
      <w:color w:val="800080"/>
      <w:u w:val="single"/>
    </w:rPr>
  </w:style>
  <w:style w:type="paragraph" w:styleId="Paragrafoelenco">
    <w:name w:val="List Paragraph"/>
    <w:basedOn w:val="Normale"/>
    <w:uiPriority w:val="34"/>
    <w:qFormat/>
    <w:rsid w:val="001A65C8"/>
    <w:pPr>
      <w:ind w:left="720"/>
      <w:contextualSpacing/>
    </w:pPr>
  </w:style>
  <w:style w:type="character" w:styleId="Rimandocommento">
    <w:name w:val="annotation reference"/>
    <w:semiHidden/>
    <w:unhideWhenUsed/>
    <w:rsid w:val="000C7055"/>
    <w:rPr>
      <w:sz w:val="16"/>
      <w:szCs w:val="16"/>
    </w:rPr>
  </w:style>
  <w:style w:type="paragraph" w:styleId="Testocommento">
    <w:name w:val="annotation text"/>
    <w:basedOn w:val="Normale"/>
    <w:link w:val="TestocommentoCarattere"/>
    <w:semiHidden/>
    <w:unhideWhenUsed/>
    <w:rsid w:val="000C7055"/>
    <w:rPr>
      <w:sz w:val="20"/>
      <w:szCs w:val="20"/>
    </w:rPr>
  </w:style>
  <w:style w:type="character" w:customStyle="1" w:styleId="TestocommentoCarattere">
    <w:name w:val="Testo commento Carattere"/>
    <w:link w:val="Testocommento"/>
    <w:semiHidden/>
    <w:rsid w:val="000C7055"/>
    <w:rPr>
      <w:sz w:val="20"/>
      <w:szCs w:val="20"/>
      <w:lang w:eastAsia="en-US"/>
    </w:rPr>
  </w:style>
  <w:style w:type="paragraph" w:styleId="Soggettocommento">
    <w:name w:val="annotation subject"/>
    <w:basedOn w:val="Testocommento"/>
    <w:next w:val="Testocommento"/>
    <w:link w:val="SoggettocommentoCarattere"/>
    <w:semiHidden/>
    <w:unhideWhenUsed/>
    <w:rsid w:val="000C7055"/>
    <w:rPr>
      <w:b/>
      <w:bCs/>
    </w:rPr>
  </w:style>
  <w:style w:type="character" w:customStyle="1" w:styleId="SoggettocommentoCarattere">
    <w:name w:val="Soggetto commento Carattere"/>
    <w:link w:val="Soggettocommento"/>
    <w:semiHidden/>
    <w:rsid w:val="000C7055"/>
    <w:rPr>
      <w:b/>
      <w:bCs/>
      <w:sz w:val="20"/>
      <w:szCs w:val="20"/>
      <w:lang w:eastAsia="en-US"/>
    </w:rPr>
  </w:style>
  <w:style w:type="character" w:customStyle="1" w:styleId="t286pc">
    <w:name w:val="t286pc"/>
    <w:basedOn w:val="Carpredefinitoparagrafo"/>
    <w:rsid w:val="003B1E20"/>
  </w:style>
  <w:style w:type="character" w:styleId="Enfasigrassetto">
    <w:name w:val="Strong"/>
    <w:uiPriority w:val="22"/>
    <w:qFormat/>
    <w:rsid w:val="003B1E20"/>
    <w:rPr>
      <w:b/>
      <w:bCs/>
    </w:rPr>
  </w:style>
  <w:style w:type="table" w:styleId="Tabellasemplice-1">
    <w:name w:val="Plain Table 1"/>
    <w:basedOn w:val="Tabellanormale"/>
    <w:uiPriority w:val="41"/>
    <w:rsid w:val="003D6AA4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ZZDO~1\AppData\Local\Temp\Modello%20carta%20intestata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A34AE-9924-4932-AE3C-DECB02534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Modello carta intestata</Template>
  <TotalTime>37</TotalTime>
  <Pages>2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Università degli Studi di Padova</Company>
  <LinksUpToDate>false</LinksUpToDate>
  <CharactersWithSpaces>3482</CharactersWithSpaces>
  <SharedDoc>false</SharedDoc>
  <HLinks>
    <vt:vector size="6" baseType="variant">
      <vt:variant>
        <vt:i4>3997715</vt:i4>
      </vt:variant>
      <vt:variant>
        <vt:i4>0</vt:i4>
      </vt:variant>
      <vt:variant>
        <vt:i4>0</vt:i4>
      </vt:variant>
      <vt:variant>
        <vt:i4>5</vt:i4>
      </vt:variant>
      <vt:variant>
        <vt:lpwstr>mailto:incidesrl@bsspec.it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Donatella Mazzetto</dc:creator>
  <cp:keywords/>
  <cp:lastModifiedBy>Tesi1</cp:lastModifiedBy>
  <cp:revision>14</cp:revision>
  <cp:lastPrinted>2021-04-15T10:40:00Z</cp:lastPrinted>
  <dcterms:created xsi:type="dcterms:W3CDTF">2026-01-14T13:29:00Z</dcterms:created>
  <dcterms:modified xsi:type="dcterms:W3CDTF">2026-01-14T16:11:00Z</dcterms:modified>
</cp:coreProperties>
</file>